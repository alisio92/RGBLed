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779B5F3F" wp14:editId="1EA1E3FB">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3B3E3D5" wp14:editId="67383F70">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8159AF"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8D4E2D">
      <w:pPr>
        <w:pStyle w:val="Kop1"/>
        <w:spacing w:after="240"/>
        <w:rPr>
          <w:lang w:val="nl-BE"/>
        </w:rPr>
      </w:pPr>
      <w:r w:rsidRPr="00A13869">
        <w:rPr>
          <w:lang w:val="nl-BE"/>
        </w:rPr>
        <w:lastRenderedPageBreak/>
        <w:t>Inleiding</w:t>
      </w:r>
    </w:p>
    <w:p w:rsidR="008D4E2D" w:rsidRPr="00A13869" w:rsidRDefault="008D4E2D" w:rsidP="008D4E2D">
      <w:pPr>
        <w:rPr>
          <w:szCs w:val="20"/>
          <w:lang w:val="nl-BE"/>
        </w:rPr>
      </w:pPr>
      <w:r w:rsidRPr="00A13869">
        <w:rPr>
          <w:szCs w:val="20"/>
          <w:lang w:val="nl-BE"/>
        </w:rPr>
        <w:t>De Raspberry Pi zal een led strip van 9 led’s aansturen. Evenals een schakelaar, een drukknop en een knipper led. De Raspberry Pi werkt met de programmeertaal C en Python. De led strip wordt aangestuurd via een web applicatie.</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p w:rsidR="008D4E2D" w:rsidRPr="00A13869" w:rsidRDefault="008D4E2D" w:rsidP="008D4E2D">
      <w:pPr>
        <w:rPr>
          <w:b/>
          <w:bCs/>
          <w:color w:val="E85E00"/>
          <w:sz w:val="32"/>
          <w:szCs w:val="32"/>
          <w:lang w:val="nl-BE"/>
        </w:rPr>
      </w:pPr>
      <w:r w:rsidRPr="00A13869">
        <w:rPr>
          <w:b/>
          <w:bCs/>
          <w:color w:val="E85E00"/>
          <w:sz w:val="32"/>
          <w:szCs w:val="32"/>
          <w:lang w:val="nl-BE"/>
        </w:rPr>
        <w:lastRenderedPageBreak/>
        <w:t>Inhoudstabel</w:t>
      </w:r>
    </w:p>
    <w:p w:rsidR="008D4E2D" w:rsidRPr="00A13869" w:rsidRDefault="008D4E2D" w:rsidP="008D4E2D">
      <w:pPr>
        <w:rPr>
          <w:lang w:val="nl-BE"/>
        </w:rPr>
        <w:sectPr w:rsidR="008D4E2D" w:rsidRPr="00A13869" w:rsidSect="00B22131">
          <w:headerReference w:type="default" r:id="rId15"/>
          <w:pgSz w:w="11900" w:h="16840"/>
          <w:pgMar w:top="1134" w:right="1134" w:bottom="1134" w:left="1701" w:header="567" w:footer="567" w:gutter="0"/>
          <w:cols w:space="708"/>
          <w:docGrid w:linePitch="360"/>
        </w:sectPr>
      </w:pPr>
    </w:p>
    <w:p w:rsidR="008D4E2D" w:rsidRPr="00A13869" w:rsidRDefault="008D4E2D" w:rsidP="008D4E2D">
      <w:pPr>
        <w:rPr>
          <w:b/>
          <w:bCs/>
          <w:color w:val="E85E00"/>
          <w:sz w:val="32"/>
          <w:szCs w:val="32"/>
          <w:lang w:val="nl-BE"/>
        </w:rPr>
      </w:pPr>
      <w:r w:rsidRPr="00A13869">
        <w:rPr>
          <w:b/>
          <w:bCs/>
          <w:color w:val="E85E00"/>
          <w:sz w:val="32"/>
          <w:szCs w:val="32"/>
          <w:lang w:val="nl-BE"/>
        </w:rPr>
        <w:lastRenderedPageBreak/>
        <w:t>Technologieën</w:t>
      </w:r>
    </w:p>
    <w:p w:rsidR="008D4E2D" w:rsidRPr="008159AF" w:rsidRDefault="008D4E2D" w:rsidP="008D4E2D">
      <w:pPr>
        <w:pStyle w:val="Kop2"/>
        <w:rPr>
          <w:rStyle w:val="Kop1Char"/>
          <w:rFonts w:ascii="Ubuntu" w:hAnsi="Ubuntu"/>
          <w:b/>
          <w:bCs/>
          <w:sz w:val="28"/>
          <w:szCs w:val="28"/>
          <w:lang w:val="en-GB"/>
        </w:rPr>
      </w:pPr>
      <w:r w:rsidRPr="008159AF">
        <w:rPr>
          <w:rStyle w:val="Kop1Char"/>
          <w:rFonts w:ascii="Ubuntu" w:hAnsi="Ubuntu"/>
          <w:b/>
          <w:bCs/>
          <w:sz w:val="28"/>
          <w:szCs w:val="28"/>
          <w:lang w:val="en-GB"/>
        </w:rPr>
        <w:t>Raspberry Pi</w:t>
      </w:r>
    </w:p>
    <w:p w:rsidR="00853075" w:rsidRPr="00A13869" w:rsidRDefault="00853075" w:rsidP="00853075">
      <w:pPr>
        <w:rPr>
          <w:szCs w:val="20"/>
          <w:lang w:val="nl-BE"/>
        </w:rPr>
      </w:pPr>
      <w:r w:rsidRPr="008159AF">
        <w:rPr>
          <w:szCs w:val="20"/>
          <w:lang w:val="en-GB"/>
        </w:rPr>
        <w:t xml:space="preserve">Raspberry Pi is een single-board computer. </w:t>
      </w:r>
      <w:r w:rsidRPr="00A13869">
        <w:rPr>
          <w:szCs w:val="20"/>
          <w:lang w:val="nl-BE"/>
        </w:rPr>
        <w:t>Het is bedoeld voor educatieve doeleinden in scholen om basis computer technologie aan te leren. De Raspberry Pi wordt vooral gebruikt als bestandenserver of mailserver.</w:t>
      </w:r>
    </w:p>
    <w:p w:rsidR="00853075" w:rsidRPr="00A13869" w:rsidRDefault="00853075" w:rsidP="008D4E2D">
      <w:pPr>
        <w:pStyle w:val="Kop3"/>
        <w:rPr>
          <w:lang w:val="nl-BE"/>
        </w:rPr>
      </w:pPr>
      <w:r w:rsidRPr="00A13869">
        <w:rPr>
          <w:lang w:val="nl-BE"/>
        </w:rPr>
        <w:t>V</w:t>
      </w:r>
      <w:r w:rsidR="008D4E2D" w:rsidRPr="00A13869">
        <w:rPr>
          <w:lang w:val="nl-BE"/>
        </w:rPr>
        <w:t>oordelen</w:t>
      </w:r>
    </w:p>
    <w:p w:rsidR="00831ADB" w:rsidRPr="00A13869" w:rsidRDefault="000D6187" w:rsidP="00831ADB">
      <w:pPr>
        <w:rPr>
          <w:szCs w:val="20"/>
          <w:lang w:val="nl-BE"/>
        </w:rPr>
      </w:pPr>
      <w:r w:rsidRPr="00A13869">
        <w:rPr>
          <w:szCs w:val="20"/>
          <w:lang w:val="nl-BE"/>
        </w:rPr>
        <w:t>Het is zeer klein, ongeveer de grootte van een credit card. Het werkt als een normale computer tegen een relatieve lage prijs. H</w:t>
      </w:r>
      <w:r w:rsidR="00831ADB" w:rsidRPr="00A13869">
        <w:rPr>
          <w:szCs w:val="20"/>
          <w:lang w:val="nl-BE"/>
        </w:rPr>
        <w:t xml:space="preserve">et is mogelijk de Raspberry Pi te laten werken als een low-cost server om interne en/of web traffic te verwerken. Het is ook mogelijk om Raspberry Pi’s te groeperen en samen te laten werken </w:t>
      </w:r>
    </w:p>
    <w:p w:rsidR="00853075" w:rsidRPr="00A13869" w:rsidRDefault="00853075" w:rsidP="008D4E2D">
      <w:pPr>
        <w:pStyle w:val="Kop3"/>
        <w:rPr>
          <w:lang w:val="nl-BE"/>
        </w:rPr>
      </w:pPr>
      <w:r w:rsidRPr="00A13869">
        <w:rPr>
          <w:lang w:val="nl-BE"/>
        </w:rPr>
        <w:t>N</w:t>
      </w:r>
      <w:r w:rsidR="008D4E2D" w:rsidRPr="00A13869">
        <w:rPr>
          <w:lang w:val="nl-BE"/>
        </w:rPr>
        <w:t>adelen</w:t>
      </w:r>
    </w:p>
    <w:p w:rsidR="00831ADB" w:rsidRPr="00A13869" w:rsidRDefault="00831ADB" w:rsidP="00831ADB">
      <w:pPr>
        <w:rPr>
          <w:szCs w:val="20"/>
          <w:lang w:val="nl-BE"/>
        </w:rPr>
      </w:pPr>
      <w:r w:rsidRPr="00A13869">
        <w:rPr>
          <w:szCs w:val="20"/>
          <w:lang w:val="nl-BE"/>
        </w:rPr>
        <w:t xml:space="preserve">Raspberry Pi kan vele taken aan, maar is beperkt door zijn hardware. Door zijn processor kan het niet werken op een X86 OS. Applicaties die hoge CPU vereisten hebben is helaas niet mogelijk. </w:t>
      </w:r>
    </w:p>
    <w:p w:rsidR="00853075" w:rsidRPr="00A13869" w:rsidRDefault="00853075" w:rsidP="00853075">
      <w:pPr>
        <w:pStyle w:val="Kop3"/>
        <w:rPr>
          <w:lang w:val="nl-BE"/>
        </w:rPr>
      </w:pPr>
      <w:r w:rsidRPr="00A13869">
        <w:rPr>
          <w:lang w:val="nl-BE"/>
        </w:rPr>
        <w:t>A</w:t>
      </w:r>
      <w:r w:rsidR="008D4E2D" w:rsidRPr="00A13869">
        <w:rPr>
          <w:lang w:val="nl-BE"/>
        </w:rPr>
        <w:t>lternatieven</w:t>
      </w:r>
    </w:p>
    <w:p w:rsidR="001336CA" w:rsidRPr="00A13869" w:rsidRDefault="001336CA" w:rsidP="001336CA">
      <w:pPr>
        <w:pStyle w:val="Kop2"/>
        <w:shd w:val="clear" w:color="auto" w:fill="FFFFFF"/>
        <w:spacing w:before="24" w:after="120"/>
        <w:textAlignment w:val="baseline"/>
        <w:rPr>
          <w:rFonts w:eastAsiaTheme="minorEastAsia" w:cstheme="minorBidi"/>
          <w:b w:val="0"/>
          <w:bCs w:val="0"/>
          <w:color w:val="auto"/>
          <w:sz w:val="20"/>
          <w:szCs w:val="20"/>
          <w:lang w:val="nl-BE"/>
        </w:rPr>
      </w:pPr>
      <w:r w:rsidRPr="00A13869">
        <w:rPr>
          <w:rFonts w:eastAsiaTheme="minorEastAsia" w:cstheme="minorBidi"/>
          <w:b w:val="0"/>
          <w:bCs w:val="0"/>
          <w:color w:val="auto"/>
          <w:sz w:val="20"/>
          <w:szCs w:val="20"/>
          <w:lang w:val="nl-BE"/>
        </w:rPr>
        <w:t>HummingBoard: De HummingBoard is zeer gelijkaardig aan de Raspberry Pi. Het is vooral geschikt voor media streaming, robotics en zelfs als een PC.</w:t>
      </w:r>
    </w:p>
    <w:p w:rsidR="00AA3E58" w:rsidRPr="00A13869" w:rsidRDefault="00AA3E58" w:rsidP="00AA3E58">
      <w:pPr>
        <w:pStyle w:val="Kop2"/>
        <w:shd w:val="clear" w:color="auto" w:fill="FFFFFF"/>
        <w:spacing w:before="24" w:after="120"/>
        <w:textAlignment w:val="baseline"/>
        <w:rPr>
          <w:rFonts w:eastAsiaTheme="minorEastAsia" w:cstheme="minorBidi"/>
          <w:b w:val="0"/>
          <w:bCs w:val="0"/>
          <w:color w:val="auto"/>
          <w:sz w:val="20"/>
          <w:szCs w:val="20"/>
          <w:lang w:val="nl-BE"/>
        </w:rPr>
      </w:pPr>
      <w:r w:rsidRPr="00A13869">
        <w:rPr>
          <w:rFonts w:eastAsiaTheme="minorEastAsia" w:cstheme="minorBidi"/>
          <w:b w:val="0"/>
          <w:bCs w:val="0"/>
          <w:color w:val="auto"/>
          <w:sz w:val="20"/>
          <w:szCs w:val="20"/>
          <w:lang w:val="nl-BE"/>
        </w:rPr>
        <w:t xml:space="preserve">Banana Pi: De Banana Pi is hetzelfde als Raspberry Pi maar met meer processing snelheid en met extra features. </w:t>
      </w:r>
    </w:p>
    <w:p w:rsidR="00FE39EB" w:rsidRPr="00A13869" w:rsidRDefault="00AA3E58" w:rsidP="00AA3E58">
      <w:pPr>
        <w:pStyle w:val="Kop2"/>
        <w:shd w:val="clear" w:color="auto" w:fill="FFFFFF"/>
        <w:spacing w:before="24" w:after="120"/>
        <w:textAlignment w:val="baseline"/>
        <w:rPr>
          <w:rFonts w:eastAsiaTheme="minorEastAsia" w:cstheme="minorBidi"/>
          <w:b w:val="0"/>
          <w:bCs w:val="0"/>
          <w:color w:val="auto"/>
          <w:sz w:val="20"/>
          <w:szCs w:val="20"/>
          <w:lang w:val="nl-BE"/>
        </w:rPr>
      </w:pPr>
      <w:r w:rsidRPr="00A13869">
        <w:rPr>
          <w:rFonts w:eastAsiaTheme="minorEastAsia" w:cstheme="minorBidi"/>
          <w:b w:val="0"/>
          <w:bCs w:val="0"/>
          <w:color w:val="auto"/>
          <w:sz w:val="20"/>
          <w:szCs w:val="20"/>
          <w:lang w:val="nl-BE"/>
        </w:rPr>
        <w:t>MinnowBoard Max: De MinnowBoard Max is volledig open source. Je kan zelfs de schema’s downloaden.</w:t>
      </w:r>
    </w:p>
    <w:p w:rsidR="00F26802" w:rsidRPr="00A13869" w:rsidRDefault="00F26802" w:rsidP="00F26802">
      <w:pPr>
        <w:pStyle w:val="Kop3"/>
        <w:rPr>
          <w:lang w:val="nl-BE"/>
        </w:rPr>
      </w:pPr>
      <w:r w:rsidRPr="00A13869">
        <w:rPr>
          <w:lang w:val="nl-BE"/>
        </w:rPr>
        <w:t>Vereisten</w:t>
      </w:r>
    </w:p>
    <w:p w:rsidR="00F26802" w:rsidRPr="00A13869" w:rsidRDefault="00447BB4" w:rsidP="00F26802">
      <w:pPr>
        <w:rPr>
          <w:lang w:val="nl-BE"/>
        </w:rPr>
      </w:pPr>
      <w:r w:rsidRPr="00A13869">
        <w:rPr>
          <w:lang w:val="nl-BE"/>
        </w:rPr>
        <w:t>-SD kaart</w:t>
      </w:r>
    </w:p>
    <w:p w:rsidR="00447BB4" w:rsidRPr="00A13869" w:rsidRDefault="00447BB4" w:rsidP="00F26802">
      <w:pPr>
        <w:rPr>
          <w:lang w:val="nl-BE"/>
        </w:rPr>
      </w:pPr>
      <w:r w:rsidRPr="00A13869">
        <w:rPr>
          <w:lang w:val="nl-BE"/>
        </w:rPr>
        <w:t>-Keyboard + muis</w:t>
      </w:r>
    </w:p>
    <w:p w:rsidR="00447BB4" w:rsidRPr="00A13869" w:rsidRDefault="00447BB4" w:rsidP="00F26802">
      <w:pPr>
        <w:rPr>
          <w:lang w:val="nl-BE"/>
        </w:rPr>
      </w:pPr>
      <w:r w:rsidRPr="00A13869">
        <w:rPr>
          <w:lang w:val="nl-BE"/>
        </w:rPr>
        <w:t>-PC met USB poort.</w:t>
      </w:r>
    </w:p>
    <w:p w:rsidR="00F26802" w:rsidRPr="00A13869" w:rsidRDefault="00F26802" w:rsidP="00F26802">
      <w:pPr>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Pr="00A13869" w:rsidRDefault="00FE39EB" w:rsidP="00FE39EB">
      <w:pPr>
        <w:pStyle w:val="Kop2"/>
        <w:rPr>
          <w:lang w:val="nl-BE"/>
        </w:rPr>
      </w:pPr>
      <w:r w:rsidRPr="00A13869">
        <w:rPr>
          <w:lang w:val="nl-BE"/>
        </w:rPr>
        <w:lastRenderedPageBreak/>
        <w:t>LED strip</w:t>
      </w:r>
    </w:p>
    <w:p w:rsidR="00FE39EB" w:rsidRPr="00A13869" w:rsidRDefault="00FE39EB" w:rsidP="00FE39EB">
      <w:pPr>
        <w:pStyle w:val="Kop3"/>
        <w:rPr>
          <w:lang w:val="nl-BE"/>
        </w:rPr>
      </w:pPr>
      <w:r w:rsidRPr="00A13869">
        <w:rPr>
          <w:lang w:val="nl-BE"/>
        </w:rPr>
        <w:t>Voordelen</w:t>
      </w:r>
    </w:p>
    <w:p w:rsidR="00FE39EB" w:rsidRPr="00A13869" w:rsidRDefault="00FE39EB" w:rsidP="00FE39EB">
      <w:pPr>
        <w:pStyle w:val="Kop3"/>
        <w:rPr>
          <w:lang w:val="nl-BE"/>
        </w:rPr>
      </w:pPr>
      <w:r w:rsidRPr="00A13869">
        <w:rPr>
          <w:lang w:val="nl-BE"/>
        </w:rPr>
        <w:t>Nadelen</w:t>
      </w:r>
    </w:p>
    <w:p w:rsidR="00AA3E58" w:rsidRPr="00A13869" w:rsidRDefault="00FE39EB" w:rsidP="00FE39EB">
      <w:pPr>
        <w:pStyle w:val="Kop3"/>
        <w:rPr>
          <w:lang w:val="nl-BE"/>
        </w:rPr>
      </w:pPr>
      <w:r w:rsidRPr="00A13869">
        <w:rPr>
          <w:lang w:val="nl-BE"/>
        </w:rPr>
        <w:t>Alternatieven</w:t>
      </w:r>
    </w:p>
    <w:p w:rsidR="00AE7DD5" w:rsidRPr="00A13869" w:rsidRDefault="00AE7DD5" w:rsidP="00FE39EB">
      <w:pPr>
        <w:rPr>
          <w:lang w:val="nl-BE"/>
        </w:rPr>
        <w:sectPr w:rsidR="00AE7DD5" w:rsidRPr="00A13869" w:rsidSect="00B22131">
          <w:headerReference w:type="default" r:id="rId17"/>
          <w:pgSz w:w="11900" w:h="16840"/>
          <w:pgMar w:top="1134" w:right="1134" w:bottom="1134" w:left="1701" w:header="567" w:footer="567" w:gutter="0"/>
          <w:cols w:space="708"/>
          <w:docGrid w:linePitch="360"/>
        </w:sectPr>
      </w:pPr>
    </w:p>
    <w:p w:rsidR="00FE39EB" w:rsidRPr="00A13869" w:rsidRDefault="00926AF1" w:rsidP="00926AF1">
      <w:pPr>
        <w:pStyle w:val="Kop1"/>
        <w:rPr>
          <w:lang w:val="nl-BE"/>
        </w:rPr>
      </w:pPr>
      <w:r w:rsidRPr="00A13869">
        <w:rPr>
          <w:lang w:val="nl-BE"/>
        </w:rPr>
        <w:lastRenderedPageBreak/>
        <w:t>Libraries</w:t>
      </w:r>
    </w:p>
    <w:p w:rsidR="00AA3E58" w:rsidRPr="00A13869" w:rsidRDefault="00D854D2" w:rsidP="002829F9">
      <w:pPr>
        <w:pStyle w:val="Kop2"/>
        <w:rPr>
          <w:rStyle w:val="pl-s1"/>
          <w:lang w:val="nl-BE"/>
        </w:rPr>
      </w:pPr>
      <w:r w:rsidRPr="00A13869">
        <w:rPr>
          <w:rStyle w:val="pl-s1"/>
          <w:lang w:val="nl-BE"/>
        </w:rPr>
        <w:t>W</w:t>
      </w:r>
      <w:r w:rsidR="002829F9" w:rsidRPr="00A13869">
        <w:rPr>
          <w:rStyle w:val="pl-s1"/>
          <w:lang w:val="nl-BE"/>
        </w:rPr>
        <w:t>iringPi</w:t>
      </w:r>
    </w:p>
    <w:p w:rsidR="00292D6D" w:rsidRPr="00A13869" w:rsidRDefault="00292D6D" w:rsidP="00292D6D">
      <w:pPr>
        <w:rPr>
          <w:lang w:val="nl-BE"/>
        </w:rPr>
        <w:sectPr w:rsidR="00292D6D"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r w:rsidRPr="00A13869">
        <w:rPr>
          <w:lang w:val="nl-BE"/>
        </w:rPr>
        <w:lastRenderedPageBreak/>
        <w:t>Software</w:t>
      </w:r>
    </w:p>
    <w:p w:rsidR="00A222BD" w:rsidRPr="00A13869" w:rsidRDefault="00A222BD" w:rsidP="00A222BD">
      <w:pPr>
        <w:pStyle w:val="Kop2"/>
        <w:rPr>
          <w:lang w:val="nl-BE"/>
        </w:rPr>
      </w:pPr>
      <w:r w:rsidRPr="00A13869">
        <w:rPr>
          <w:lang w:val="nl-BE"/>
        </w:rPr>
        <w:t>Gebruikte</w:t>
      </w:r>
    </w:p>
    <w:p w:rsidR="00722D7A" w:rsidRPr="00A13869" w:rsidRDefault="009F1357" w:rsidP="00A222BD">
      <w:pPr>
        <w:pStyle w:val="Kop3"/>
        <w:rPr>
          <w:lang w:val="nl-BE"/>
        </w:rPr>
      </w:pPr>
      <w:r w:rsidRPr="00A13869">
        <w:rPr>
          <w:lang w:val="nl-BE"/>
        </w:rPr>
        <w:t>C</w:t>
      </w:r>
    </w:p>
    <w:p w:rsidR="009F1357" w:rsidRPr="00A13869" w:rsidRDefault="009F1357" w:rsidP="00A222BD">
      <w:pPr>
        <w:pStyle w:val="Kop3"/>
        <w:rPr>
          <w:lang w:val="nl-BE"/>
        </w:rPr>
      </w:pPr>
      <w:r w:rsidRPr="00A13869">
        <w:rPr>
          <w:lang w:val="nl-BE"/>
        </w:rPr>
        <w:t>HTML/PHP</w:t>
      </w:r>
    </w:p>
    <w:p w:rsidR="00A13869" w:rsidRDefault="00A13869" w:rsidP="00A13869">
      <w:pPr>
        <w:rPr>
          <w:lang w:val="nl-BE"/>
        </w:rPr>
      </w:pPr>
      <w:r w:rsidRPr="00A13869">
        <w:rPr>
          <w:lang w:val="nl-BE"/>
        </w:rPr>
        <w:t>Lay-out:</w:t>
      </w:r>
    </w:p>
    <w:p w:rsidR="00777EAF" w:rsidRPr="00A13869" w:rsidRDefault="00777EAF" w:rsidP="00A13869">
      <w:pPr>
        <w:rPr>
          <w:lang w:val="nl-BE"/>
        </w:rPr>
      </w:pPr>
      <w:r>
        <w:rPr>
          <w:lang w:val="nl-BE"/>
        </w:rPr>
        <w:t xml:space="preserve">De lay-out voor web pagina is standaard HTML. De functionaliteit is met PHP. </w:t>
      </w:r>
      <w:r w:rsidR="00D73993">
        <w:rPr>
          <w:lang w:val="nl-BE"/>
        </w:rPr>
        <w:t xml:space="preserve">Er wordt gebruik gemaakt van </w:t>
      </w:r>
      <w:r w:rsidR="00D73993" w:rsidRPr="00D73993">
        <w:rPr>
          <w:lang w:val="nl-BE"/>
        </w:rPr>
        <w:t>jscolor</w:t>
      </w:r>
      <w:r w:rsidR="00D73993">
        <w:rPr>
          <w:lang w:val="nl-BE"/>
        </w:rPr>
        <w:t xml:space="preserve"> om de kleur voorstelling te tonen van RGB of een kleur te selecteren.</w:t>
      </w:r>
    </w:p>
    <w:p w:rsidR="00A13869" w:rsidRDefault="00A13869" w:rsidP="00A13869">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777EAF" w:rsidRDefault="00D73993" w:rsidP="00A13869">
      <w:pPr>
        <w:rPr>
          <w:lang w:val="nl-BE"/>
        </w:rPr>
      </w:pPr>
      <w:r>
        <w:rPr>
          <w:lang w:val="nl-BE"/>
        </w:rPr>
        <w:t xml:space="preserve">We maken gebruik van de functie </w:t>
      </w:r>
      <w:r w:rsidRPr="00D73993">
        <w:rPr>
          <w:lang w:val="nl-BE"/>
        </w:rPr>
        <w:t>shell_exec</w:t>
      </w:r>
      <w:r>
        <w:rPr>
          <w:lang w:val="nl-BE"/>
        </w:rPr>
        <w:t xml:space="preserve">. Deze zal een externe file uitvoeren. Met deze functie wordt het dus mogelijk om via PHP de main functie in een .c file uit te voeren. </w:t>
      </w:r>
    </w:p>
    <w:p w:rsidR="00D73993" w:rsidRDefault="00D73993" w:rsidP="00A13869">
      <w:pPr>
        <w:rPr>
          <w:i/>
          <w:lang w:val="nl-BE"/>
        </w:rPr>
      </w:pPr>
      <w:r w:rsidRPr="00D73993">
        <w:rPr>
          <w:i/>
          <w:lang w:val="nl-BE"/>
        </w:rPr>
        <w:t>Problemen</w:t>
      </w:r>
    </w:p>
    <w:p w:rsidR="00D73993" w:rsidRDefault="003C037F" w:rsidP="00A13869">
      <w:pPr>
        <w:rPr>
          <w:lang w:val="nl-BE"/>
        </w:rPr>
      </w:pPr>
      <w:r>
        <w:rPr>
          <w:lang w:val="nl-BE"/>
        </w:rPr>
        <w:t>PHP heeft de beperking dat het 1X wordt uitgevoerd bij het laden van een pagina. De pagina wordt telkens herladen bij het klikken van buttons. Dit beperkt ons in mate dat we functies niet kunnen herhalen naarmate de tijd. Bv. Voer deze functie uit 10 X per seconde. Je kan de functie sleep gebruiken in PHP, maar deze zal de pagina bevriezen zodat de gebruiker niets op de Gui kan doen.</w:t>
      </w:r>
      <w:r w:rsidR="007675D0">
        <w:rPr>
          <w:lang w:val="nl-BE"/>
        </w:rPr>
        <w:t xml:space="preserve"> Er is een mogelijkheid op multithreading.</w:t>
      </w:r>
    </w:p>
    <w:p w:rsidR="007675D0" w:rsidRPr="00D73993" w:rsidRDefault="007675D0" w:rsidP="00A13869">
      <w:pPr>
        <w:rPr>
          <w:lang w:val="nl-BE"/>
        </w:rPr>
      </w:pPr>
      <w:r>
        <w:rPr>
          <w:lang w:val="nl-BE"/>
        </w:rPr>
        <w:t>Ook is er het probleem dat deze functie wacht totdat het programma volledig is uitgevoerd is voordat het verder gaat. Dit geeft als probleem dat zolang het programma actief is de web applicatie niet gebruikt kan worden.</w:t>
      </w:r>
    </w:p>
    <w:p w:rsidR="00A13869" w:rsidRDefault="00A13869" w:rsidP="00A13869">
      <w:pPr>
        <w:pStyle w:val="Kop3"/>
        <w:rPr>
          <w:lang w:val="nl-BE"/>
        </w:rPr>
      </w:pPr>
      <w:r w:rsidRPr="00A13869">
        <w:rPr>
          <w:lang w:val="nl-BE"/>
        </w:rPr>
        <w:t>WinSCP</w:t>
      </w:r>
    </w:p>
    <w:p w:rsidR="00F620EE" w:rsidRPr="00F620EE" w:rsidRDefault="00F620EE" w:rsidP="00F620EE">
      <w:pPr>
        <w:pStyle w:val="Kop3"/>
        <w:rPr>
          <w:rFonts w:eastAsiaTheme="minorEastAsia" w:cstheme="minorBidi"/>
          <w:b w:val="0"/>
          <w:bCs w:val="0"/>
          <w:color w:val="auto"/>
          <w:sz w:val="20"/>
          <w:lang w:val="nl-BE"/>
        </w:rPr>
      </w:pPr>
      <w:r w:rsidRPr="00F620EE">
        <w:rPr>
          <w:rFonts w:eastAsiaTheme="minorEastAsia" w:cstheme="minorBidi"/>
          <w:b w:val="0"/>
          <w:bCs w:val="0"/>
          <w:color w:val="auto"/>
          <w:sz w:val="20"/>
          <w:lang w:val="nl-BE"/>
        </w:rPr>
        <w:t>WinSCP</w:t>
      </w:r>
      <w:r>
        <w:rPr>
          <w:rFonts w:eastAsiaTheme="minorEastAsia" w:cstheme="minorBidi"/>
          <w:b w:val="0"/>
          <w:bCs w:val="0"/>
          <w:color w:val="auto"/>
          <w:sz w:val="20"/>
          <w:lang w:val="nl-BE"/>
        </w:rPr>
        <w:t xml:space="preserve"> is aangeraden te gebruiken om files over te plaatsen.</w:t>
      </w:r>
    </w:p>
    <w:p w:rsidR="00A13869" w:rsidRDefault="00A13869" w:rsidP="00A13869">
      <w:pPr>
        <w:pStyle w:val="Kop3"/>
        <w:rPr>
          <w:lang w:val="nl-BE"/>
        </w:rPr>
      </w:pPr>
      <w:r w:rsidRPr="00A13869">
        <w:rPr>
          <w:lang w:val="nl-BE"/>
        </w:rPr>
        <w:t>Putty</w:t>
      </w:r>
    </w:p>
    <w:p w:rsidR="00F620EE" w:rsidRPr="00F620EE" w:rsidRDefault="00F620EE" w:rsidP="00F620EE">
      <w:pPr>
        <w:rPr>
          <w:lang w:val="nl-BE"/>
        </w:rPr>
      </w:pPr>
      <w:r>
        <w:rPr>
          <w:lang w:val="nl-BE"/>
        </w:rPr>
        <w:t>Putty was aangeraden om te gebruiken. Putty stelt je enkel in staat om PC op afstand te besturen.</w:t>
      </w:r>
    </w:p>
    <w:p w:rsidR="00A222BD" w:rsidRPr="00A13869" w:rsidRDefault="00A222BD" w:rsidP="00A222BD">
      <w:pPr>
        <w:pStyle w:val="Kop2"/>
        <w:rPr>
          <w:lang w:val="nl-BE"/>
        </w:rPr>
      </w:pPr>
      <w:r w:rsidRPr="00A13869">
        <w:rPr>
          <w:lang w:val="nl-BE"/>
        </w:rPr>
        <w:t>Overwogen</w:t>
      </w:r>
    </w:p>
    <w:p w:rsidR="0088501F" w:rsidRDefault="0088501F" w:rsidP="0088501F">
      <w:pPr>
        <w:pStyle w:val="Kop3"/>
        <w:rPr>
          <w:lang w:val="nl-BE"/>
        </w:rPr>
      </w:pPr>
      <w:r w:rsidRPr="00A13869">
        <w:rPr>
          <w:lang w:val="nl-BE"/>
        </w:rPr>
        <w:t>Javascript</w:t>
      </w:r>
    </w:p>
    <w:p w:rsidR="00F620EE" w:rsidRPr="00F620EE" w:rsidRDefault="00F620EE" w:rsidP="00F620EE">
      <w:pPr>
        <w:rPr>
          <w:lang w:val="nl-BE"/>
        </w:rPr>
      </w:pPr>
      <w:r>
        <w:rPr>
          <w:lang w:val="nl-BE"/>
        </w:rPr>
        <w:t>Het probleem is dat javascript geen functionaliteit bevat om te communiceren met C. Ik dacht dit te kunne oplossen met JQuery. Echter dit werkt niet.</w:t>
      </w:r>
    </w:p>
    <w:p w:rsidR="0088501F" w:rsidRDefault="0088501F" w:rsidP="0088501F">
      <w:pPr>
        <w:pStyle w:val="Kop3"/>
        <w:rPr>
          <w:lang w:val="nl-BE"/>
        </w:rPr>
      </w:pPr>
      <w:r w:rsidRPr="00A13869">
        <w:rPr>
          <w:lang w:val="nl-BE"/>
        </w:rPr>
        <w:t>JQuery</w:t>
      </w:r>
    </w:p>
    <w:p w:rsidR="00F620EE" w:rsidRPr="00F620EE" w:rsidRDefault="00F620EE" w:rsidP="00F620EE">
      <w:pPr>
        <w:rPr>
          <w:lang w:val="nl-BE"/>
        </w:rPr>
      </w:pPr>
      <w:r>
        <w:rPr>
          <w:lang w:val="nl-BE"/>
        </w:rPr>
        <w:t xml:space="preserve">Om te communiceren met PHP en Javascript was ik van plan JQuery te gebruiken. Dit zou ideaal gezien mij is staat moeten stellen om de PHP functie </w:t>
      </w:r>
      <w:r w:rsidRPr="00D73993">
        <w:rPr>
          <w:lang w:val="nl-BE"/>
        </w:rPr>
        <w:t>shell_exec</w:t>
      </w:r>
      <w:r>
        <w:rPr>
          <w:lang w:val="nl-BE"/>
        </w:rPr>
        <w:t xml:space="preserve"> op te roepen via Javascript. Ik kan de PHP functie oproepen, maar helaas werkt de </w:t>
      </w:r>
      <w:r w:rsidRPr="00D73993">
        <w:rPr>
          <w:lang w:val="nl-BE"/>
        </w:rPr>
        <w:t>shell_exec</w:t>
      </w:r>
      <w:r>
        <w:rPr>
          <w:lang w:val="nl-BE"/>
        </w:rPr>
        <w:t xml:space="preserve"> niet met JQuery.</w:t>
      </w:r>
    </w:p>
    <w:p w:rsidR="0088501F" w:rsidRPr="00A13869" w:rsidRDefault="0088501F" w:rsidP="0088501F">
      <w:pPr>
        <w:pStyle w:val="Kop3"/>
        <w:rPr>
          <w:lang w:val="nl-BE"/>
        </w:rPr>
      </w:pPr>
      <w:r w:rsidRPr="00A13869">
        <w:rPr>
          <w:lang w:val="nl-BE"/>
        </w:rPr>
        <w:lastRenderedPageBreak/>
        <w:t>C++</w:t>
      </w:r>
    </w:p>
    <w:p w:rsidR="0088501F" w:rsidRPr="00A13869" w:rsidRDefault="0088501F" w:rsidP="0088501F">
      <w:pPr>
        <w:pStyle w:val="Kop3"/>
        <w:rPr>
          <w:lang w:val="nl-BE"/>
        </w:rPr>
      </w:pPr>
      <w:r w:rsidRPr="00A13869">
        <w:rPr>
          <w:lang w:val="nl-BE"/>
        </w:rPr>
        <w:t>Python</w:t>
      </w:r>
    </w:p>
    <w:p w:rsidR="004D6AD5" w:rsidRPr="00A13869" w:rsidRDefault="004D6AD5" w:rsidP="004D6AD5">
      <w:pPr>
        <w:pStyle w:val="Kop3"/>
        <w:rPr>
          <w:lang w:val="nl-BE"/>
        </w:rPr>
      </w:pPr>
      <w:r w:rsidRPr="00A13869">
        <w:rPr>
          <w:lang w:val="nl-BE"/>
        </w:rPr>
        <w:t>Serieel</w:t>
      </w:r>
    </w:p>
    <w:p w:rsidR="00A222BD" w:rsidRPr="00A13869" w:rsidRDefault="00A222BD" w:rsidP="00A222BD">
      <w:pPr>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r w:rsidRPr="00A13869">
        <w:rPr>
          <w:lang w:val="nl-BE"/>
        </w:rPr>
        <w:lastRenderedPageBreak/>
        <w:t>Benodigde informatie</w:t>
      </w:r>
    </w:p>
    <w:p w:rsidR="001336CA" w:rsidRPr="00A13869" w:rsidRDefault="00292D6D" w:rsidP="001336CA">
      <w:pPr>
        <w:rPr>
          <w:lang w:val="nl-BE"/>
        </w:rPr>
      </w:pPr>
      <w:r w:rsidRPr="00A13869">
        <w:rPr>
          <w:lang w:val="nl-BE"/>
        </w:rPr>
        <w:t>Pinnen</w:t>
      </w:r>
    </w:p>
    <w:p w:rsidR="00292D6D" w:rsidRPr="00A13869" w:rsidRDefault="00292D6D" w:rsidP="001336CA">
      <w:pPr>
        <w:rPr>
          <w:lang w:val="nl-BE"/>
        </w:rPr>
      </w:pPr>
      <w:r w:rsidRPr="00A13869">
        <w:rPr>
          <w:lang w:val="nl-BE"/>
        </w:rPr>
        <w:t>Functies</w:t>
      </w:r>
    </w:p>
    <w:p w:rsidR="00C1516D" w:rsidRDefault="00292D6D" w:rsidP="001336CA">
      <w:pPr>
        <w:rPr>
          <w:lang w:val="nl-BE"/>
        </w:rPr>
      </w:pPr>
      <w:r w:rsidRPr="00A13869">
        <w:rPr>
          <w:lang w:val="nl-BE"/>
        </w:rPr>
        <w:t>Voorbeeld scripts</w:t>
      </w:r>
    </w:p>
    <w:p w:rsidR="0080096F" w:rsidRDefault="00A532F7" w:rsidP="001336CA">
      <w:pPr>
        <w:rPr>
          <w:lang w:val="nl-BE"/>
        </w:rPr>
      </w:pPr>
      <w:r>
        <w:rPr>
          <w:lang w:val="nl-BE"/>
        </w:rPr>
        <w:t>W</w:t>
      </w:r>
      <w:r w:rsidR="0080096F">
        <w:rPr>
          <w:lang w:val="nl-BE"/>
        </w:rPr>
        <w:t>erking</w:t>
      </w:r>
    </w:p>
    <w:p w:rsidR="00A532F7" w:rsidRDefault="00A532F7" w:rsidP="001336CA">
      <w:pPr>
        <w:rPr>
          <w:lang w:val="nl-BE"/>
        </w:rPr>
      </w:pPr>
      <w:r>
        <w:rPr>
          <w:lang w:val="nl-BE"/>
        </w:rPr>
        <w:t xml:space="preserve">Web applicatie staat op de </w:t>
      </w:r>
      <w:r w:rsidRPr="0080096F">
        <w:rPr>
          <w:lang w:val="nl-BE"/>
        </w:rPr>
        <w:t>Raspberry Pi</w:t>
      </w:r>
      <w:r>
        <w:rPr>
          <w:lang w:val="nl-BE"/>
        </w:rPr>
        <w:t>.</w:t>
      </w:r>
      <w:bookmarkStart w:id="0" w:name="_GoBack"/>
      <w:bookmarkEnd w:id="0"/>
    </w:p>
    <w:p w:rsidR="0080096F" w:rsidRDefault="0080096F" w:rsidP="001336CA">
      <w:pPr>
        <w:rPr>
          <w:lang w:val="nl-BE"/>
        </w:rPr>
      </w:pP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C1516D">
      <w:pPr>
        <w:pStyle w:val="Kop1"/>
        <w:rPr>
          <w:lang w:val="nl-BE"/>
        </w:rPr>
      </w:pPr>
      <w:r w:rsidRPr="00A13869">
        <w:rPr>
          <w:lang w:val="nl-BE"/>
        </w:rPr>
        <w:lastRenderedPageBreak/>
        <w:t>Handleiding</w:t>
      </w:r>
    </w:p>
    <w:p w:rsidR="00853075" w:rsidRPr="00A13869" w:rsidRDefault="00693BA5" w:rsidP="00693BA5">
      <w:pPr>
        <w:pStyle w:val="Kop2"/>
        <w:rPr>
          <w:lang w:val="nl-BE"/>
        </w:rPr>
      </w:pPr>
      <w:r w:rsidRPr="00A13869">
        <w:rPr>
          <w:lang w:val="nl-BE"/>
        </w:rPr>
        <w:t>Installatie</w:t>
      </w:r>
    </w:p>
    <w:p w:rsidR="00693BA5" w:rsidRDefault="00693BA5" w:rsidP="00693BA5">
      <w:pPr>
        <w:pStyle w:val="Kop2"/>
        <w:rPr>
          <w:lang w:val="nl-BE"/>
        </w:rPr>
      </w:pPr>
      <w:r w:rsidRPr="00A13869">
        <w:rPr>
          <w:lang w:val="nl-BE"/>
        </w:rPr>
        <w:t>Werking</w:t>
      </w:r>
    </w:p>
    <w:p w:rsidR="0080096F" w:rsidRPr="0080096F" w:rsidRDefault="0080096F" w:rsidP="0080096F">
      <w:pPr>
        <w:rPr>
          <w:b/>
          <w:lang w:val="nl-BE"/>
        </w:rPr>
      </w:pPr>
      <w:r>
        <w:rPr>
          <w:lang w:val="nl-BE"/>
        </w:rPr>
        <w:t xml:space="preserve">Als je de PC via afstand wil beheren zal je Putty moeten installeren. Om PC op afstand te besturen zal je het ip adres, loginnaam en wachtwoord moeten weten. Standaard is </w:t>
      </w:r>
      <w:r w:rsidRPr="0080096F">
        <w:rPr>
          <w:b/>
          <w:lang w:val="nl-BE"/>
        </w:rPr>
        <w:t>loginnaam Raspberry en wachtwoord Pi.</w:t>
      </w:r>
    </w:p>
    <w:p w:rsidR="0080096F" w:rsidRPr="0080096F" w:rsidRDefault="0080096F" w:rsidP="0080096F">
      <w:pPr>
        <w:pStyle w:val="Kop2"/>
        <w:rPr>
          <w:rFonts w:eastAsiaTheme="minorEastAsia" w:cstheme="minorBidi"/>
          <w:color w:val="auto"/>
          <w:sz w:val="20"/>
          <w:szCs w:val="24"/>
          <w:lang w:val="nl-BE"/>
        </w:rPr>
      </w:pPr>
      <w:r w:rsidRPr="0080096F">
        <w:rPr>
          <w:rFonts w:eastAsiaTheme="minorEastAsia" w:cstheme="minorBidi"/>
          <w:b w:val="0"/>
          <w:bCs w:val="0"/>
          <w:color w:val="auto"/>
          <w:sz w:val="20"/>
          <w:szCs w:val="24"/>
          <w:lang w:val="nl-BE"/>
        </w:rPr>
        <w:t xml:space="preserve">Eerst surf je naar de ip adres van de </w:t>
      </w:r>
      <w:r w:rsidRPr="0080096F">
        <w:rPr>
          <w:rFonts w:eastAsiaTheme="minorEastAsia" w:cstheme="minorBidi"/>
          <w:b w:val="0"/>
          <w:color w:val="auto"/>
          <w:sz w:val="20"/>
          <w:szCs w:val="24"/>
          <w:lang w:val="nl-BE"/>
        </w:rPr>
        <w:t>Raspberry Pi</w:t>
      </w:r>
      <w:r>
        <w:rPr>
          <w:rFonts w:eastAsiaTheme="minorEastAsia" w:cstheme="minorBidi"/>
          <w:b w:val="0"/>
          <w:color w:val="auto"/>
          <w:sz w:val="20"/>
          <w:szCs w:val="24"/>
          <w:lang w:val="nl-BE"/>
        </w:rPr>
        <w:t>. Deze kan zeer makkelijk worden opgevraagd via de ifconfig.</w:t>
      </w:r>
    </w:p>
    <w:p w:rsidR="00BD49F8" w:rsidRDefault="00BD49F8" w:rsidP="0080096F">
      <w:pPr>
        <w:rPr>
          <w:lang w:val="nl-BE"/>
        </w:rPr>
      </w:pPr>
      <w:r>
        <w:rPr>
          <w:lang w:val="nl-BE"/>
        </w:rPr>
        <w:t xml:space="preserve">Eenmaal op de webpagina wordt de functionaliteit van de applicatie voorgesteld. </w:t>
      </w:r>
    </w:p>
    <w:p w:rsidR="0080096F" w:rsidRPr="00063AFA" w:rsidRDefault="00BD49F8" w:rsidP="0080096F">
      <w:pPr>
        <w:rPr>
          <w:b/>
          <w:i/>
          <w:u w:val="single"/>
          <w:lang w:val="nl-BE"/>
        </w:rPr>
      </w:pPr>
      <w:r w:rsidRPr="00063AFA">
        <w:rPr>
          <w:b/>
          <w:i/>
          <w:u w:val="single"/>
          <w:lang w:val="nl-BE"/>
        </w:rPr>
        <w:t xml:space="preserve">Functies TODO </w:t>
      </w:r>
    </w:p>
    <w:p w:rsidR="00693BA5" w:rsidRPr="00A13869" w:rsidRDefault="00693BA5" w:rsidP="008D4E2D">
      <w:pPr>
        <w:rPr>
          <w:lang w:val="nl-BE"/>
        </w:rPr>
      </w:pPr>
    </w:p>
    <w:p w:rsidR="00693BA5" w:rsidRPr="00A13869" w:rsidRDefault="00693BA5" w:rsidP="008D4E2D">
      <w:pPr>
        <w:rPr>
          <w:lang w:val="nl-BE"/>
        </w:rPr>
        <w:sectPr w:rsidR="00693BA5" w:rsidRPr="00A13869" w:rsidSect="00B22131">
          <w:headerReference w:type="default" r:id="rId21"/>
          <w:pgSz w:w="11900" w:h="16840"/>
          <w:pgMar w:top="1134" w:right="1134" w:bottom="1134" w:left="1701" w:header="567" w:footer="567" w:gutter="0"/>
          <w:cols w:space="708"/>
          <w:docGrid w:linePitch="360"/>
        </w:sectPr>
      </w:pPr>
    </w:p>
    <w:p w:rsidR="008D4E2D" w:rsidRPr="00A13869" w:rsidRDefault="00B22131" w:rsidP="00B22131">
      <w:pPr>
        <w:pStyle w:val="Kop1"/>
        <w:rPr>
          <w:lang w:val="nl-BE"/>
        </w:rPr>
      </w:pPr>
      <w:r w:rsidRPr="00A13869">
        <w:rPr>
          <w:lang w:val="nl-BE"/>
        </w:rPr>
        <w:lastRenderedPageBreak/>
        <w:t>Planning</w:t>
      </w:r>
    </w:p>
    <w:p w:rsidR="00BF1976" w:rsidRPr="00A13869" w:rsidRDefault="00BF1976" w:rsidP="00BF1976">
      <w:pPr>
        <w:pStyle w:val="Kop2"/>
        <w:rPr>
          <w:lang w:val="nl-BE"/>
        </w:rPr>
      </w:pPr>
      <w:r w:rsidRPr="00A13869">
        <w:rPr>
          <w:lang w:val="nl-BE"/>
        </w:rPr>
        <w:t>Week 1</w:t>
      </w:r>
    </w:p>
    <w:p w:rsidR="00F53DF4" w:rsidRDefault="00F53DF4" w:rsidP="00F53DF4">
      <w:pPr>
        <w:pStyle w:val="Kop3"/>
        <w:rPr>
          <w:lang w:val="nl-BE"/>
        </w:rPr>
      </w:pPr>
      <w:r w:rsidRPr="00A13869">
        <w:rPr>
          <w:lang w:val="nl-BE"/>
        </w:rPr>
        <w:t>Gepland</w:t>
      </w:r>
    </w:p>
    <w:p w:rsidR="008D6594" w:rsidRPr="008D6594" w:rsidRDefault="008D6594" w:rsidP="008D6594">
      <w:pPr>
        <w:rPr>
          <w:lang w:val="nl-BE"/>
        </w:rPr>
      </w:pPr>
      <w:r>
        <w:rPr>
          <w:lang w:val="nl-BE"/>
        </w:rPr>
        <w:t xml:space="preserve">Er was gepland om te kunnen communiceren met C via PHP en om via C te communiceren met </w:t>
      </w:r>
      <w:r w:rsidRPr="008D6594">
        <w:rPr>
          <w:lang w:val="nl-BE"/>
        </w:rPr>
        <w:t>Raspberry Pi</w:t>
      </w:r>
      <w:r>
        <w:rPr>
          <w:lang w:val="nl-BE"/>
        </w:rPr>
        <w:t xml:space="preserve">. </w:t>
      </w:r>
    </w:p>
    <w:p w:rsidR="00F53DF4" w:rsidRDefault="00F53DF4" w:rsidP="00F53DF4">
      <w:pPr>
        <w:pStyle w:val="Kop3"/>
        <w:rPr>
          <w:lang w:val="nl-BE"/>
        </w:rPr>
      </w:pPr>
      <w:r w:rsidRPr="00A13869">
        <w:rPr>
          <w:lang w:val="nl-BE"/>
        </w:rPr>
        <w:t>Effectief</w:t>
      </w:r>
    </w:p>
    <w:p w:rsidR="008D6594" w:rsidRDefault="008D6594" w:rsidP="008D6594">
      <w:pPr>
        <w:rPr>
          <w:lang w:val="nl-BE"/>
        </w:rPr>
      </w:pPr>
      <w:r>
        <w:rPr>
          <w:lang w:val="nl-BE"/>
        </w:rPr>
        <w:t>Communiceren met C via PHP was deels gelukt zoals we wensten. Helaas het andere gedeelte bleek onmogelijk.</w:t>
      </w:r>
    </w:p>
    <w:p w:rsidR="008159AF" w:rsidRDefault="008159AF" w:rsidP="008D6594">
      <w:pPr>
        <w:rPr>
          <w:lang w:val="nl-BE"/>
        </w:rPr>
      </w:pPr>
    </w:p>
    <w:p w:rsidR="00BF1976" w:rsidRPr="00A13869" w:rsidRDefault="00BF1976" w:rsidP="00BF1976">
      <w:pPr>
        <w:pStyle w:val="Kop2"/>
        <w:rPr>
          <w:lang w:val="nl-BE"/>
        </w:rPr>
      </w:pPr>
      <w:r w:rsidRPr="00A13869">
        <w:rPr>
          <w:lang w:val="nl-BE"/>
        </w:rPr>
        <w:t>Week 2</w:t>
      </w:r>
    </w:p>
    <w:p w:rsidR="00F53DF4" w:rsidRDefault="00F53DF4" w:rsidP="00F53DF4">
      <w:pPr>
        <w:pStyle w:val="Kop3"/>
        <w:rPr>
          <w:lang w:val="nl-BE"/>
        </w:rPr>
      </w:pPr>
      <w:r w:rsidRPr="00A13869">
        <w:rPr>
          <w:lang w:val="nl-BE"/>
        </w:rPr>
        <w:t>Gepland</w:t>
      </w:r>
    </w:p>
    <w:p w:rsidR="008159AF" w:rsidRDefault="008159AF" w:rsidP="008159AF">
      <w:pPr>
        <w:rPr>
          <w:lang w:val="nl-BE"/>
        </w:rPr>
      </w:pPr>
      <w:r>
        <w:rPr>
          <w:lang w:val="nl-BE"/>
        </w:rPr>
        <w:t xml:space="preserve">Er was gepland om de communicatie via PHP en C beter uit te werken. Het was ook de bedoeling een webpagina te hebben die al een stuk van de functionaliteit aan biedt. </w:t>
      </w:r>
    </w:p>
    <w:p w:rsidR="00DC19B6" w:rsidRPr="008159AF" w:rsidRDefault="00DC19B6" w:rsidP="008159AF">
      <w:pPr>
        <w:rPr>
          <w:lang w:val="nl-BE"/>
        </w:rPr>
      </w:pPr>
    </w:p>
    <w:p w:rsidR="00F53DF4" w:rsidRDefault="00F53DF4" w:rsidP="00F53DF4">
      <w:pPr>
        <w:pStyle w:val="Kop3"/>
        <w:rPr>
          <w:lang w:val="nl-BE"/>
        </w:rPr>
      </w:pPr>
      <w:r w:rsidRPr="00A13869">
        <w:rPr>
          <w:lang w:val="nl-BE"/>
        </w:rPr>
        <w:t>Effectief</w:t>
      </w:r>
    </w:p>
    <w:p w:rsidR="008159AF" w:rsidRDefault="008159AF" w:rsidP="008159AF">
      <w:pPr>
        <w:rPr>
          <w:lang w:val="nl-BE"/>
        </w:rPr>
      </w:pPr>
      <w:r>
        <w:rPr>
          <w:lang w:val="nl-BE"/>
        </w:rPr>
        <w:t xml:space="preserve">Bepaalde zaken werkten niet met PHP en/of C of met elkaar. Het lukte maar niet om een timer te maken waarbij de applicatie normaal blijft functioneren. </w:t>
      </w:r>
    </w:p>
    <w:p w:rsidR="008159AF" w:rsidRPr="008159AF" w:rsidRDefault="008159AF" w:rsidP="008159AF">
      <w:pPr>
        <w:rPr>
          <w:lang w:val="nl-BE"/>
        </w:rPr>
      </w:pPr>
    </w:p>
    <w:p w:rsidR="00DC19B6" w:rsidRPr="00DC19B6" w:rsidRDefault="00BF1976" w:rsidP="00DC19B6">
      <w:pPr>
        <w:pStyle w:val="Kop2"/>
        <w:rPr>
          <w:lang w:val="nl-BE"/>
        </w:rPr>
      </w:pPr>
      <w:r w:rsidRPr="00A13869">
        <w:rPr>
          <w:lang w:val="nl-BE"/>
        </w:rPr>
        <w:t>Week 3</w:t>
      </w:r>
    </w:p>
    <w:p w:rsidR="00F53DF4" w:rsidRDefault="00F53DF4" w:rsidP="00F53DF4">
      <w:pPr>
        <w:pStyle w:val="Kop3"/>
        <w:rPr>
          <w:lang w:val="nl-BE"/>
        </w:rPr>
      </w:pPr>
      <w:r w:rsidRPr="00A13869">
        <w:rPr>
          <w:lang w:val="nl-BE"/>
        </w:rPr>
        <w:t>Gepland</w:t>
      </w:r>
    </w:p>
    <w:p w:rsidR="00DC19B6" w:rsidRPr="00DC19B6" w:rsidRDefault="00DC19B6" w:rsidP="00DC19B6">
      <w:pPr>
        <w:rPr>
          <w:lang w:val="nl-BE"/>
        </w:rPr>
      </w:pPr>
      <w:r>
        <w:rPr>
          <w:lang w:val="nl-BE"/>
        </w:rPr>
        <w:t>Een volledige werkende web applicatie te hebben.</w:t>
      </w:r>
    </w:p>
    <w:p w:rsidR="00F53DF4" w:rsidRDefault="00F53DF4" w:rsidP="00F53DF4">
      <w:pPr>
        <w:pStyle w:val="Kop3"/>
        <w:rPr>
          <w:lang w:val="nl-BE"/>
        </w:rPr>
      </w:pPr>
      <w:r w:rsidRPr="00A13869">
        <w:rPr>
          <w:lang w:val="nl-BE"/>
        </w:rPr>
        <w:t>Effectief</w:t>
      </w:r>
    </w:p>
    <w:p w:rsidR="00DC19B6" w:rsidRPr="00DC19B6" w:rsidRDefault="00DC19B6" w:rsidP="00DC19B6">
      <w:pPr>
        <w:rPr>
          <w:lang w:val="nl-BE"/>
        </w:rPr>
      </w:pPr>
      <w:r>
        <w:rPr>
          <w:lang w:val="nl-BE"/>
        </w:rPr>
        <w:t>Manieren zoeken om bepaalde functionaliteit die we wensen proberen een oplossing voor te vinden.</w:t>
      </w:r>
    </w:p>
    <w:p w:rsidR="00BF1976" w:rsidRPr="00A13869" w:rsidRDefault="00BF1976" w:rsidP="00BF1976">
      <w:pPr>
        <w:pStyle w:val="Kop2"/>
        <w:rPr>
          <w:lang w:val="nl-BE"/>
        </w:rPr>
      </w:pPr>
      <w:r w:rsidRPr="00A13869">
        <w:rPr>
          <w:lang w:val="nl-BE"/>
        </w:rPr>
        <w:t>Week 4</w:t>
      </w:r>
    </w:p>
    <w:p w:rsidR="00F53DF4" w:rsidRDefault="00F53DF4" w:rsidP="00F53DF4">
      <w:pPr>
        <w:pStyle w:val="Kop3"/>
        <w:rPr>
          <w:lang w:val="nl-BE"/>
        </w:rPr>
      </w:pPr>
      <w:r w:rsidRPr="00A13869">
        <w:rPr>
          <w:lang w:val="nl-BE"/>
        </w:rPr>
        <w:t>Gepland</w:t>
      </w:r>
    </w:p>
    <w:p w:rsidR="00DC19B6" w:rsidRPr="00DC19B6" w:rsidRDefault="00DC19B6" w:rsidP="00DC19B6">
      <w:pPr>
        <w:rPr>
          <w:lang w:val="nl-BE"/>
        </w:rPr>
      </w:pPr>
      <w:r>
        <w:rPr>
          <w:lang w:val="nl-BE"/>
        </w:rPr>
        <w:t>Web applicatie afwerken.</w:t>
      </w:r>
    </w:p>
    <w:p w:rsidR="00F53DF4" w:rsidRDefault="00F53DF4" w:rsidP="00F53DF4">
      <w:pPr>
        <w:pStyle w:val="Kop3"/>
        <w:rPr>
          <w:lang w:val="nl-BE"/>
        </w:rPr>
      </w:pPr>
      <w:r w:rsidRPr="00A13869">
        <w:rPr>
          <w:lang w:val="nl-BE"/>
        </w:rPr>
        <w:t>Effectief</w:t>
      </w:r>
    </w:p>
    <w:p w:rsidR="00DC19B6" w:rsidRDefault="00DC19B6" w:rsidP="00DC19B6">
      <w:pPr>
        <w:rPr>
          <w:lang w:val="nl-BE"/>
        </w:rPr>
      </w:pPr>
      <w:r>
        <w:rPr>
          <w:lang w:val="nl-BE"/>
        </w:rPr>
        <w:t>Web applicatie afwerken.</w:t>
      </w:r>
    </w:p>
    <w:p w:rsidR="00F163F0" w:rsidRPr="00DC19B6" w:rsidRDefault="00F163F0" w:rsidP="00DC19B6">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2"/>
          <w:pgSz w:w="11900" w:h="16840"/>
          <w:pgMar w:top="1134" w:right="1134" w:bottom="1134" w:left="1701" w:header="567" w:footer="567" w:gutter="0"/>
          <w:cols w:space="708"/>
          <w:docGrid w:linePitch="360"/>
        </w:sectPr>
      </w:pPr>
    </w:p>
    <w:p w:rsidR="00B22131" w:rsidRPr="00A13869" w:rsidRDefault="00B22131" w:rsidP="00B22131">
      <w:pPr>
        <w:pStyle w:val="Kop1"/>
        <w:rPr>
          <w:lang w:val="nl-BE"/>
        </w:rPr>
      </w:pPr>
      <w:r w:rsidRPr="00A13869">
        <w:rPr>
          <w:lang w:val="nl-BE"/>
        </w:rPr>
        <w:lastRenderedPageBreak/>
        <w:t>Taakverdeling</w:t>
      </w:r>
    </w:p>
    <w:p w:rsidR="00BF1976" w:rsidRPr="00A13869" w:rsidRDefault="00BF1976" w:rsidP="00BF1976">
      <w:pPr>
        <w:pStyle w:val="Kop2"/>
        <w:rPr>
          <w:lang w:val="nl-BE"/>
        </w:rPr>
      </w:pPr>
      <w:r w:rsidRPr="00A13869">
        <w:rPr>
          <w:lang w:val="nl-BE"/>
        </w:rPr>
        <w:t>Week 1</w:t>
      </w:r>
    </w:p>
    <w:p w:rsidR="00BF1976" w:rsidRDefault="00BF1976" w:rsidP="00BF1976">
      <w:pPr>
        <w:pStyle w:val="Kop3"/>
        <w:rPr>
          <w:lang w:val="en-GB"/>
        </w:rPr>
      </w:pPr>
      <w:r w:rsidRPr="008159AF">
        <w:rPr>
          <w:lang w:val="en-GB"/>
        </w:rPr>
        <w:t>Alisio</w:t>
      </w:r>
    </w:p>
    <w:p w:rsidR="007F7FB9" w:rsidRPr="007F7FB9" w:rsidRDefault="007F7FB9" w:rsidP="007F7FB9">
      <w:pPr>
        <w:rPr>
          <w:lang w:val="nl-BE"/>
        </w:rPr>
      </w:pPr>
      <w:r w:rsidRPr="007F7FB9">
        <w:rPr>
          <w:lang w:val="nl-BE"/>
        </w:rPr>
        <w:t>Communicatie met C via PHP.</w:t>
      </w:r>
    </w:p>
    <w:p w:rsidR="00BF1976" w:rsidRPr="008159AF" w:rsidRDefault="00BF1976" w:rsidP="00BF1976">
      <w:pPr>
        <w:pStyle w:val="Kop3"/>
        <w:rPr>
          <w:lang w:val="en-GB"/>
        </w:rPr>
      </w:pPr>
      <w:r w:rsidRPr="008159AF">
        <w:rPr>
          <w:lang w:val="en-GB"/>
        </w:rPr>
        <w:t>Bryan</w:t>
      </w:r>
    </w:p>
    <w:p w:rsidR="00BF1976" w:rsidRPr="008159AF" w:rsidRDefault="00BF1976" w:rsidP="00BF1976">
      <w:pPr>
        <w:pStyle w:val="Kop2"/>
        <w:rPr>
          <w:lang w:val="en-GB"/>
        </w:rPr>
      </w:pPr>
      <w:r w:rsidRPr="008159AF">
        <w:rPr>
          <w:lang w:val="en-GB"/>
        </w:rPr>
        <w:t>Week 2</w:t>
      </w:r>
    </w:p>
    <w:p w:rsidR="00BF1976" w:rsidRDefault="00BF1976" w:rsidP="00BF1976">
      <w:pPr>
        <w:pStyle w:val="Kop3"/>
        <w:rPr>
          <w:lang w:val="en-GB"/>
        </w:rPr>
      </w:pPr>
      <w:r w:rsidRPr="008159AF">
        <w:rPr>
          <w:lang w:val="en-GB"/>
        </w:rPr>
        <w:t>Alisio</w:t>
      </w:r>
    </w:p>
    <w:p w:rsidR="007F7FB9" w:rsidRPr="007F7FB9" w:rsidRDefault="007F7FB9" w:rsidP="007F7FB9">
      <w:pPr>
        <w:rPr>
          <w:lang w:val="nl-BE"/>
        </w:rPr>
      </w:pPr>
      <w:r w:rsidRPr="007F7FB9">
        <w:rPr>
          <w:lang w:val="nl-BE"/>
        </w:rPr>
        <w:t>Communicatie met C via PHP.</w:t>
      </w:r>
      <w:r>
        <w:rPr>
          <w:lang w:val="nl-BE"/>
        </w:rPr>
        <w:t xml:space="preserve"> Web applicatie</w:t>
      </w:r>
    </w:p>
    <w:p w:rsidR="00BF1976" w:rsidRPr="008159AF" w:rsidRDefault="00BF1976" w:rsidP="00BF1976">
      <w:pPr>
        <w:pStyle w:val="Kop3"/>
        <w:rPr>
          <w:lang w:val="en-GB"/>
        </w:rPr>
      </w:pPr>
      <w:r w:rsidRPr="008159AF">
        <w:rPr>
          <w:lang w:val="en-GB"/>
        </w:rPr>
        <w:t>Bryan</w:t>
      </w:r>
    </w:p>
    <w:p w:rsidR="00BF1976" w:rsidRPr="008159AF" w:rsidRDefault="00BF1976" w:rsidP="00BF1976">
      <w:pPr>
        <w:pStyle w:val="Kop2"/>
        <w:rPr>
          <w:lang w:val="en-GB"/>
        </w:rPr>
      </w:pPr>
      <w:r w:rsidRPr="008159AF">
        <w:rPr>
          <w:lang w:val="en-GB"/>
        </w:rPr>
        <w:t>Week 3</w:t>
      </w:r>
    </w:p>
    <w:p w:rsidR="00BF1976" w:rsidRDefault="00BF1976" w:rsidP="00BF1976">
      <w:pPr>
        <w:pStyle w:val="Kop3"/>
        <w:rPr>
          <w:lang w:val="en-GB"/>
        </w:rPr>
      </w:pPr>
      <w:r w:rsidRPr="008159AF">
        <w:rPr>
          <w:lang w:val="en-GB"/>
        </w:rPr>
        <w:t>Alisio</w:t>
      </w:r>
    </w:p>
    <w:p w:rsidR="007B5595" w:rsidRPr="007B5595" w:rsidRDefault="007B5595" w:rsidP="007B5595">
      <w:pPr>
        <w:rPr>
          <w:lang w:val="nl-BE"/>
        </w:rPr>
      </w:pPr>
      <w:r w:rsidRPr="007F7FB9">
        <w:rPr>
          <w:lang w:val="nl-BE"/>
        </w:rPr>
        <w:t>Communicatie met C via PHP.</w:t>
      </w:r>
      <w:r>
        <w:rPr>
          <w:lang w:val="nl-BE"/>
        </w:rPr>
        <w:t xml:space="preserve"> Web applicatie</w:t>
      </w:r>
    </w:p>
    <w:p w:rsidR="00BF1976" w:rsidRPr="00A13869" w:rsidRDefault="00BF1976" w:rsidP="00BF1976">
      <w:pPr>
        <w:pStyle w:val="Kop3"/>
        <w:rPr>
          <w:lang w:val="nl-BE"/>
        </w:rPr>
      </w:pPr>
      <w:r w:rsidRPr="00A13869">
        <w:rPr>
          <w:lang w:val="nl-BE"/>
        </w:rPr>
        <w:t>Bryan</w:t>
      </w:r>
    </w:p>
    <w:p w:rsidR="00BF1976" w:rsidRPr="00A13869" w:rsidRDefault="00BF1976" w:rsidP="00BF1976">
      <w:pPr>
        <w:pStyle w:val="Kop2"/>
        <w:rPr>
          <w:lang w:val="nl-BE"/>
        </w:rPr>
      </w:pPr>
      <w:r w:rsidRPr="00A13869">
        <w:rPr>
          <w:lang w:val="nl-BE"/>
        </w:rPr>
        <w:t>Week 4</w:t>
      </w:r>
    </w:p>
    <w:p w:rsidR="00BF1976" w:rsidRDefault="00BF1976" w:rsidP="00BF1976">
      <w:pPr>
        <w:pStyle w:val="Kop3"/>
        <w:rPr>
          <w:lang w:val="nl-BE"/>
        </w:rPr>
      </w:pPr>
      <w:r w:rsidRPr="00A13869">
        <w:rPr>
          <w:lang w:val="nl-BE"/>
        </w:rPr>
        <w:t>Alisio</w:t>
      </w:r>
    </w:p>
    <w:p w:rsidR="007B5595" w:rsidRPr="007B5595" w:rsidRDefault="007B5595" w:rsidP="007B5595">
      <w:pPr>
        <w:rPr>
          <w:lang w:val="nl-BE"/>
        </w:rPr>
      </w:pPr>
      <w:r w:rsidRPr="007F7FB9">
        <w:rPr>
          <w:lang w:val="nl-BE"/>
        </w:rPr>
        <w:t>Communicatie met C via PHP.</w:t>
      </w:r>
      <w:r>
        <w:rPr>
          <w:lang w:val="nl-BE"/>
        </w:rPr>
        <w:t xml:space="preserve"> Web applicatie</w:t>
      </w:r>
    </w:p>
    <w:p w:rsidR="00BF1976" w:rsidRPr="00A13869" w:rsidRDefault="00BF1976" w:rsidP="00BF1976">
      <w:pPr>
        <w:pStyle w:val="Kop3"/>
        <w:rPr>
          <w:lang w:val="nl-BE"/>
        </w:rPr>
      </w:pPr>
      <w:r w:rsidRPr="00A13869">
        <w:rPr>
          <w:lang w:val="nl-BE"/>
        </w:rPr>
        <w:t>Bryan</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3"/>
          <w:pgSz w:w="11900" w:h="16840"/>
          <w:pgMar w:top="1134" w:right="1134" w:bottom="1134" w:left="1701" w:header="567" w:footer="567" w:gutter="0"/>
          <w:cols w:space="708"/>
          <w:docGrid w:linePitch="360"/>
        </w:sectPr>
      </w:pPr>
    </w:p>
    <w:p w:rsidR="00B22131" w:rsidRDefault="00B22131" w:rsidP="00B22131">
      <w:pPr>
        <w:pStyle w:val="Kop1"/>
        <w:rPr>
          <w:lang w:val="nl-BE"/>
        </w:rPr>
      </w:pPr>
      <w:r w:rsidRPr="00A13869">
        <w:rPr>
          <w:lang w:val="nl-BE"/>
        </w:rPr>
        <w:lastRenderedPageBreak/>
        <w:t>Samenvatting</w:t>
      </w:r>
    </w:p>
    <w:p w:rsidR="005907D8" w:rsidRDefault="00A532F7" w:rsidP="005907D8">
      <w:pPr>
        <w:rPr>
          <w:lang w:val="nl-BE"/>
        </w:rPr>
      </w:pPr>
      <w:r>
        <w:rPr>
          <w:lang w:val="nl-BE"/>
        </w:rPr>
        <w:t xml:space="preserve">De opdracht was mogelijk, maar had zijn beperkingen naar eventuele uitbreidingen. Er is geen oplossing voor handen dat eenvoudig de communicatie kan regelen tussen Web applicatie en </w:t>
      </w:r>
      <w:r w:rsidRPr="0080096F">
        <w:rPr>
          <w:lang w:val="nl-BE"/>
        </w:rPr>
        <w:t>Raspberry Pi</w:t>
      </w:r>
      <w:r>
        <w:rPr>
          <w:lang w:val="nl-BE"/>
        </w:rPr>
        <w:t xml:space="preserve">. </w:t>
      </w:r>
    </w:p>
    <w:sectPr w:rsidR="005907D8" w:rsidSect="00B22131">
      <w:headerReference w:type="default" r:id="rId24"/>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CA1" w:rsidRDefault="00C17CA1" w:rsidP="002C1948">
      <w:pPr>
        <w:spacing w:after="0"/>
      </w:pPr>
      <w:r>
        <w:separator/>
      </w:r>
    </w:p>
  </w:endnote>
  <w:endnote w:type="continuationSeparator" w:id="0">
    <w:p w:rsidR="00C17CA1" w:rsidRDefault="00C17CA1"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8159AF"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C626A44" wp14:editId="46938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A532F7">
      <w:rPr>
        <w:b/>
        <w:noProof/>
        <w:sz w:val="18"/>
        <w:szCs w:val="18"/>
      </w:rPr>
      <w:t>8</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8159AF"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4D709EE" wp14:editId="68A4B392">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CA1" w:rsidRDefault="00C17CA1" w:rsidP="002C1948">
      <w:pPr>
        <w:spacing w:after="0"/>
      </w:pPr>
      <w:r>
        <w:separator/>
      </w:r>
    </w:p>
  </w:footnote>
  <w:footnote w:type="continuationSeparator" w:id="0">
    <w:p w:rsidR="00C17CA1" w:rsidRDefault="00C17CA1"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63F5325" wp14:editId="66656F0E">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7F644E8" wp14:editId="6DBE77A8">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3F016024" wp14:editId="32D22583">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189C627" wp14:editId="6D837F09">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68AD774D" wp14:editId="61C6A88D">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3D126D" wp14:editId="4AF893F9">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3D519006" wp14:editId="7D0F047A">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442BB568" wp14:editId="5BDB1EA3">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0033347A" wp14:editId="4770D6F4">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87B2703" wp14:editId="179456F7">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6C57E9D3" wp14:editId="03B23DB7">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63AFA"/>
    <w:rsid w:val="0008645E"/>
    <w:rsid w:val="000C578D"/>
    <w:rsid w:val="000D3CAD"/>
    <w:rsid w:val="000D6187"/>
    <w:rsid w:val="000E48FB"/>
    <w:rsid w:val="001336CA"/>
    <w:rsid w:val="00150E17"/>
    <w:rsid w:val="001524C2"/>
    <w:rsid w:val="00167E6C"/>
    <w:rsid w:val="00196A6F"/>
    <w:rsid w:val="001B0EC3"/>
    <w:rsid w:val="001D0526"/>
    <w:rsid w:val="002829F9"/>
    <w:rsid w:val="00292D6D"/>
    <w:rsid w:val="002C1948"/>
    <w:rsid w:val="002F65E6"/>
    <w:rsid w:val="003A48B2"/>
    <w:rsid w:val="003A50C7"/>
    <w:rsid w:val="003C037F"/>
    <w:rsid w:val="003D1661"/>
    <w:rsid w:val="00403EE5"/>
    <w:rsid w:val="00447BB4"/>
    <w:rsid w:val="004D6AD5"/>
    <w:rsid w:val="00503837"/>
    <w:rsid w:val="0052488B"/>
    <w:rsid w:val="00542961"/>
    <w:rsid w:val="00576AC1"/>
    <w:rsid w:val="005907D8"/>
    <w:rsid w:val="005A2847"/>
    <w:rsid w:val="005D5C3E"/>
    <w:rsid w:val="006538F0"/>
    <w:rsid w:val="00693BA5"/>
    <w:rsid w:val="007178AA"/>
    <w:rsid w:val="00722D7A"/>
    <w:rsid w:val="00736338"/>
    <w:rsid w:val="007675D0"/>
    <w:rsid w:val="00773C3F"/>
    <w:rsid w:val="00777EAF"/>
    <w:rsid w:val="007B5595"/>
    <w:rsid w:val="007D70B6"/>
    <w:rsid w:val="007F7FB9"/>
    <w:rsid w:val="0080096F"/>
    <w:rsid w:val="008159AF"/>
    <w:rsid w:val="008228F0"/>
    <w:rsid w:val="00823402"/>
    <w:rsid w:val="00831ADB"/>
    <w:rsid w:val="008410ED"/>
    <w:rsid w:val="00853075"/>
    <w:rsid w:val="00880A8D"/>
    <w:rsid w:val="0088501F"/>
    <w:rsid w:val="00897B1E"/>
    <w:rsid w:val="008A536D"/>
    <w:rsid w:val="008C4F7E"/>
    <w:rsid w:val="008D4E2D"/>
    <w:rsid w:val="008D6594"/>
    <w:rsid w:val="008E45D9"/>
    <w:rsid w:val="00926AF1"/>
    <w:rsid w:val="00970329"/>
    <w:rsid w:val="009F1357"/>
    <w:rsid w:val="00A13869"/>
    <w:rsid w:val="00A222BD"/>
    <w:rsid w:val="00A532F7"/>
    <w:rsid w:val="00A618A9"/>
    <w:rsid w:val="00A77FB6"/>
    <w:rsid w:val="00AA311B"/>
    <w:rsid w:val="00AA3E58"/>
    <w:rsid w:val="00AD0A1F"/>
    <w:rsid w:val="00AE2196"/>
    <w:rsid w:val="00AE7DD5"/>
    <w:rsid w:val="00B11132"/>
    <w:rsid w:val="00B22131"/>
    <w:rsid w:val="00B27728"/>
    <w:rsid w:val="00B56B1D"/>
    <w:rsid w:val="00B67A56"/>
    <w:rsid w:val="00BD49F8"/>
    <w:rsid w:val="00BF1976"/>
    <w:rsid w:val="00C1516D"/>
    <w:rsid w:val="00C17CA1"/>
    <w:rsid w:val="00C25A93"/>
    <w:rsid w:val="00C32B7F"/>
    <w:rsid w:val="00CA4C22"/>
    <w:rsid w:val="00CB082B"/>
    <w:rsid w:val="00D312F1"/>
    <w:rsid w:val="00D36E5C"/>
    <w:rsid w:val="00D61E99"/>
    <w:rsid w:val="00D73993"/>
    <w:rsid w:val="00D854D2"/>
    <w:rsid w:val="00DB2CFB"/>
    <w:rsid w:val="00DC0422"/>
    <w:rsid w:val="00DC19B6"/>
    <w:rsid w:val="00DC4866"/>
    <w:rsid w:val="00DD1592"/>
    <w:rsid w:val="00DF575C"/>
    <w:rsid w:val="00E23BFC"/>
    <w:rsid w:val="00E33C49"/>
    <w:rsid w:val="00EA1441"/>
    <w:rsid w:val="00EA4FA2"/>
    <w:rsid w:val="00EF2E05"/>
    <w:rsid w:val="00EF744D"/>
    <w:rsid w:val="00F163F0"/>
    <w:rsid w:val="00F26802"/>
    <w:rsid w:val="00F51CBD"/>
    <w:rsid w:val="00F53DF4"/>
    <w:rsid w:val="00F562FC"/>
    <w:rsid w:val="00F56E57"/>
    <w:rsid w:val="00F620EE"/>
    <w:rsid w:val="00FE3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11.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10.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62F90-F834-4B5E-A163-03C727B2B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170</TotalTime>
  <Pages>15</Pages>
  <Words>798</Words>
  <Characters>4391</Characters>
  <Application>Microsoft Office Word</Application>
  <DocSecurity>0</DocSecurity>
  <Lines>36</Lines>
  <Paragraphs>10</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5179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42</cp:revision>
  <cp:lastPrinted>2012-08-29T11:08:00Z</cp:lastPrinted>
  <dcterms:created xsi:type="dcterms:W3CDTF">2015-05-02T07:45:00Z</dcterms:created>
  <dcterms:modified xsi:type="dcterms:W3CDTF">2015-05-02T12:56:00Z</dcterms:modified>
</cp:coreProperties>
</file>