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5D6531"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r w:rsidRPr="00A13869">
        <w:rPr>
          <w:lang w:val="nl-BE"/>
        </w:rPr>
        <w:lastRenderedPageBreak/>
        <w:t>Inleiding</w:t>
      </w:r>
    </w:p>
    <w:p w:rsidR="00610644" w:rsidRDefault="005D6531" w:rsidP="00D85311">
      <w:pPr>
        <w:ind w:left="-567"/>
        <w:rPr>
          <w:szCs w:val="20"/>
          <w:lang w:val="nl-BE"/>
        </w:rPr>
      </w:pPr>
      <w:r>
        <w:rPr>
          <w:szCs w:val="20"/>
          <w:lang w:val="nl-BE"/>
        </w:rPr>
        <w:t xml:space="preserve">We gaan voor ons project een </w:t>
      </w:r>
      <w:proofErr w:type="spellStart"/>
      <w:r>
        <w:rPr>
          <w:szCs w:val="20"/>
          <w:lang w:val="nl-BE"/>
        </w:rPr>
        <w:t>R</w:t>
      </w:r>
      <w:r w:rsidR="00610644">
        <w:rPr>
          <w:szCs w:val="20"/>
          <w:lang w:val="nl-BE"/>
        </w:rPr>
        <w:t>aspberry</w:t>
      </w:r>
      <w:proofErr w:type="spellEnd"/>
      <w:r w:rsidR="00610644">
        <w:rPr>
          <w:szCs w:val="20"/>
          <w:lang w:val="nl-BE"/>
        </w:rPr>
        <w:t xml:space="preserve"> Pi gebruiken die zal instaan voor het aansturen van een </w:t>
      </w:r>
      <w:r w:rsidR="005A477F">
        <w:rPr>
          <w:szCs w:val="20"/>
          <w:lang w:val="nl-BE"/>
        </w:rPr>
        <w:t>LED Strip</w:t>
      </w:r>
      <w:r w:rsidR="00610644">
        <w:rPr>
          <w:szCs w:val="20"/>
          <w:lang w:val="nl-BE"/>
        </w:rPr>
        <w:t xml:space="preserve"> van 9 </w:t>
      </w:r>
      <w:proofErr w:type="spellStart"/>
      <w:r w:rsidR="00610644">
        <w:rPr>
          <w:szCs w:val="20"/>
          <w:lang w:val="nl-BE"/>
        </w:rPr>
        <w:t>Leds</w:t>
      </w:r>
      <w:proofErr w:type="spellEnd"/>
      <w:r w:rsidR="00610644">
        <w:rPr>
          <w:szCs w:val="20"/>
          <w:lang w:val="nl-BE"/>
        </w:rPr>
        <w:t xml:space="preserve">. Het zal ook mogelijk zijn om een schakelaar, drukknop en knipper led aan te sturen. </w:t>
      </w:r>
    </w:p>
    <w:p w:rsidR="00610644" w:rsidRDefault="005A477F" w:rsidP="00D85311">
      <w:pPr>
        <w:ind w:left="-567"/>
        <w:rPr>
          <w:szCs w:val="20"/>
          <w:lang w:val="nl-BE"/>
        </w:rPr>
      </w:pPr>
      <w:r>
        <w:rPr>
          <w:szCs w:val="20"/>
          <w:lang w:val="nl-BE"/>
        </w:rPr>
        <w:t xml:space="preserve">Uiteraard werkt een </w:t>
      </w:r>
      <w:proofErr w:type="spellStart"/>
      <w:r>
        <w:rPr>
          <w:szCs w:val="20"/>
          <w:lang w:val="nl-BE"/>
        </w:rPr>
        <w:t>R</w:t>
      </w:r>
      <w:r w:rsidR="00610644">
        <w:rPr>
          <w:szCs w:val="20"/>
          <w:lang w:val="nl-BE"/>
        </w:rPr>
        <w:t>aspberry</w:t>
      </w:r>
      <w:proofErr w:type="spellEnd"/>
      <w:r w:rsidR="00610644">
        <w:rPr>
          <w:szCs w:val="20"/>
          <w:lang w:val="nl-BE"/>
        </w:rPr>
        <w:t xml:space="preserve"> Pi niet “native” op deze manier en zullen er enkele scripts/</w:t>
      </w:r>
      <w:proofErr w:type="spellStart"/>
      <w:r w:rsidR="00610644">
        <w:rPr>
          <w:szCs w:val="20"/>
          <w:lang w:val="nl-BE"/>
        </w:rPr>
        <w:t>libraries</w:t>
      </w:r>
      <w:proofErr w:type="spellEnd"/>
      <w:r w:rsidR="00610644">
        <w:rPr>
          <w:szCs w:val="20"/>
          <w:lang w:val="nl-BE"/>
        </w:rPr>
        <w:t xml:space="preserve"> gebruikt moeten worden om de</w:t>
      </w:r>
      <w:r>
        <w:rPr>
          <w:szCs w:val="20"/>
          <w:lang w:val="nl-BE"/>
        </w:rPr>
        <w:t xml:space="preserve">ze te kunnen aanspreken op een </w:t>
      </w:r>
      <w:proofErr w:type="spellStart"/>
      <w:r>
        <w:rPr>
          <w:szCs w:val="20"/>
          <w:lang w:val="nl-BE"/>
        </w:rPr>
        <w:t>A</w:t>
      </w:r>
      <w:r w:rsidR="00610644">
        <w:rPr>
          <w:szCs w:val="20"/>
          <w:lang w:val="nl-BE"/>
        </w:rPr>
        <w:t>rduino</w:t>
      </w:r>
      <w:proofErr w:type="spellEnd"/>
      <w:r w:rsidR="00610644">
        <w:rPr>
          <w:szCs w:val="20"/>
          <w:lang w:val="nl-BE"/>
        </w:rPr>
        <w:t xml:space="preserve"> manier.</w:t>
      </w:r>
    </w:p>
    <w:p w:rsidR="00610644" w:rsidRDefault="00610644" w:rsidP="00D85311">
      <w:pPr>
        <w:ind w:left="-567"/>
        <w:rPr>
          <w:szCs w:val="20"/>
          <w:lang w:val="nl-BE"/>
        </w:rPr>
      </w:pPr>
      <w:r>
        <w:rPr>
          <w:szCs w:val="20"/>
          <w:lang w:val="nl-BE"/>
        </w:rPr>
        <w:t xml:space="preserve">In dit document zal er verduidelijkt worden welke technieken we toegepast hebben om dit tot toch stand te brengen. Het uiteindelijke resultaat zal aangestuurd kunnen worden via een zelfontwikkelde </w:t>
      </w:r>
      <w:r w:rsidR="00AC6FE7">
        <w:rPr>
          <w:szCs w:val="20"/>
          <w:lang w:val="nl-BE"/>
        </w:rPr>
        <w:t>web applicatie</w:t>
      </w:r>
      <w:r>
        <w:rPr>
          <w:szCs w:val="20"/>
          <w:lang w:val="nl-BE"/>
        </w:rPr>
        <w:t>.</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D85311">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D85311">
      <w:pPr>
        <w:ind w:left="-567"/>
        <w:rPr>
          <w:b/>
          <w:bCs/>
          <w:color w:val="E85E00"/>
          <w:sz w:val="32"/>
          <w:szCs w:val="32"/>
          <w:lang w:val="nl-BE"/>
        </w:rPr>
      </w:pPr>
      <w:r w:rsidRPr="00A13869">
        <w:rPr>
          <w:b/>
          <w:bCs/>
          <w:color w:val="E85E00"/>
          <w:sz w:val="32"/>
          <w:szCs w:val="32"/>
          <w:lang w:val="nl-BE"/>
        </w:rPr>
        <w:lastRenderedPageBreak/>
        <w:t>Technologieën</w:t>
      </w:r>
    </w:p>
    <w:p w:rsidR="008D4E2D" w:rsidRPr="005D6531" w:rsidRDefault="008D4E2D" w:rsidP="00D85311">
      <w:pPr>
        <w:pStyle w:val="Kop2"/>
        <w:ind w:left="-567"/>
        <w:rPr>
          <w:rStyle w:val="Kop1Char"/>
          <w:rFonts w:ascii="Ubuntu" w:hAnsi="Ubuntu"/>
          <w:b/>
          <w:bCs/>
          <w:sz w:val="28"/>
          <w:szCs w:val="28"/>
          <w:lang w:val="nl-BE"/>
        </w:rPr>
      </w:pPr>
      <w:proofErr w:type="spellStart"/>
      <w:r w:rsidRPr="005D6531">
        <w:rPr>
          <w:rStyle w:val="Kop1Char"/>
          <w:rFonts w:ascii="Ubuntu" w:hAnsi="Ubuntu"/>
          <w:b/>
          <w:bCs/>
          <w:sz w:val="28"/>
          <w:szCs w:val="28"/>
          <w:lang w:val="nl-BE"/>
        </w:rPr>
        <w:t>Raspberry</w:t>
      </w:r>
      <w:proofErr w:type="spellEnd"/>
      <w:r w:rsidRPr="005D6531">
        <w:rPr>
          <w:rStyle w:val="Kop1Char"/>
          <w:rFonts w:ascii="Ubuntu" w:hAnsi="Ubuntu"/>
          <w:b/>
          <w:bCs/>
          <w:sz w:val="28"/>
          <w:szCs w:val="28"/>
          <w:lang w:val="nl-BE"/>
        </w:rPr>
        <w:t xml:space="preserve"> Pi</w:t>
      </w:r>
    </w:p>
    <w:p w:rsidR="00853075" w:rsidRPr="00A13869" w:rsidRDefault="00853075" w:rsidP="00D85311">
      <w:pPr>
        <w:ind w:left="-567"/>
        <w:rPr>
          <w:szCs w:val="20"/>
          <w:lang w:val="nl-BE"/>
        </w:rPr>
      </w:pPr>
      <w:proofErr w:type="spellStart"/>
      <w:r w:rsidRPr="005D6531">
        <w:rPr>
          <w:szCs w:val="20"/>
          <w:lang w:val="nl-BE"/>
        </w:rPr>
        <w:t>Raspberry</w:t>
      </w:r>
      <w:proofErr w:type="spellEnd"/>
      <w:r w:rsidRPr="005D6531">
        <w:rPr>
          <w:szCs w:val="20"/>
          <w:lang w:val="nl-BE"/>
        </w:rPr>
        <w:t xml:space="preserve"> Pi is een single-board computer. </w:t>
      </w:r>
      <w:r w:rsidRPr="00A13869">
        <w:rPr>
          <w:szCs w:val="20"/>
          <w:lang w:val="nl-BE"/>
        </w:rPr>
        <w:t xml:space="preserve">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D85311">
      <w:pPr>
        <w:pStyle w:val="Kop3"/>
        <w:ind w:left="-567"/>
        <w:rPr>
          <w:lang w:val="nl-BE"/>
        </w:rPr>
      </w:pPr>
      <w:r w:rsidRPr="00A13869">
        <w:rPr>
          <w:lang w:val="nl-BE"/>
        </w:rPr>
        <w:t>V</w:t>
      </w:r>
      <w:r w:rsidR="008D4E2D" w:rsidRPr="00A13869">
        <w:rPr>
          <w:lang w:val="nl-BE"/>
        </w:rPr>
        <w:t>oordelen</w:t>
      </w:r>
    </w:p>
    <w:p w:rsidR="00831ADB" w:rsidRPr="00A13869" w:rsidRDefault="000D6187" w:rsidP="00D85311">
      <w:pPr>
        <w:ind w:left="-567"/>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D85311">
      <w:pPr>
        <w:pStyle w:val="Kop3"/>
        <w:ind w:left="-567"/>
        <w:rPr>
          <w:lang w:val="nl-BE"/>
        </w:rPr>
      </w:pPr>
      <w:r w:rsidRPr="00A13869">
        <w:rPr>
          <w:lang w:val="nl-BE"/>
        </w:rPr>
        <w:t>N</w:t>
      </w:r>
      <w:r w:rsidR="008D4E2D" w:rsidRPr="00A13869">
        <w:rPr>
          <w:lang w:val="nl-BE"/>
        </w:rPr>
        <w:t>adelen</w:t>
      </w:r>
    </w:p>
    <w:p w:rsidR="00DC7C41" w:rsidRDefault="00DC7C41" w:rsidP="00D85311">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is helaas niet mogelijk. </w:t>
      </w:r>
    </w:p>
    <w:p w:rsidR="00DC7C41" w:rsidRDefault="00AD09A9" w:rsidP="00D85311">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w:t>
      </w:r>
      <w:r w:rsidR="00DC7C41">
        <w:rPr>
          <w:szCs w:val="20"/>
          <w:lang w:val="nl-BE"/>
        </w:rPr>
        <w:t>rduino</w:t>
      </w:r>
      <w:proofErr w:type="spellEnd"/>
      <w:r w:rsidR="00DC7C41">
        <w:rPr>
          <w:szCs w:val="20"/>
          <w:lang w:val="nl-BE"/>
        </w:rPr>
        <w:t xml:space="preserve"> zullen gaan aanspreken is het een groot gemis dat we de stand van de pinnen niet zullen kunnen uitlezen en dus gedwongen zullen zijn de stand van elke led softwarematig te gaan bijhouden.</w:t>
      </w:r>
    </w:p>
    <w:p w:rsidR="00853075" w:rsidRPr="00A13869" w:rsidRDefault="00853075" w:rsidP="00D85311">
      <w:pPr>
        <w:pStyle w:val="Kop3"/>
        <w:ind w:left="-567"/>
        <w:rPr>
          <w:lang w:val="nl-BE"/>
        </w:rPr>
      </w:pPr>
      <w:r w:rsidRPr="00A13869">
        <w:rPr>
          <w:lang w:val="nl-BE"/>
        </w:rPr>
        <w:t>A</w:t>
      </w:r>
      <w:r w:rsidR="008D4E2D" w:rsidRPr="00A13869">
        <w:rPr>
          <w:lang w:val="nl-BE"/>
        </w:rPr>
        <w:t>lternatieven</w:t>
      </w:r>
    </w:p>
    <w:p w:rsidR="001336CA" w:rsidRPr="00A13869" w:rsidRDefault="001336CA"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D85311">
      <w:pPr>
        <w:pStyle w:val="Kop3"/>
        <w:ind w:left="-567"/>
        <w:rPr>
          <w:lang w:val="nl-BE"/>
        </w:rPr>
      </w:pPr>
      <w:r w:rsidRPr="00A13869">
        <w:rPr>
          <w:lang w:val="nl-BE"/>
        </w:rPr>
        <w:t>Vereisten</w:t>
      </w:r>
    </w:p>
    <w:p w:rsidR="00F26802" w:rsidRPr="00A13869" w:rsidRDefault="00447BB4" w:rsidP="00D85311">
      <w:pPr>
        <w:ind w:left="-567"/>
        <w:rPr>
          <w:lang w:val="nl-BE"/>
        </w:rPr>
      </w:pPr>
      <w:r w:rsidRPr="00A13869">
        <w:rPr>
          <w:lang w:val="nl-BE"/>
        </w:rPr>
        <w:t>-SD kaart</w:t>
      </w:r>
    </w:p>
    <w:p w:rsidR="00447BB4" w:rsidRPr="00A13869" w:rsidRDefault="00447BB4" w:rsidP="00D85311">
      <w:pPr>
        <w:ind w:left="-567"/>
        <w:rPr>
          <w:lang w:val="nl-BE"/>
        </w:rPr>
      </w:pPr>
      <w:r w:rsidRPr="00A13869">
        <w:rPr>
          <w:lang w:val="nl-BE"/>
        </w:rPr>
        <w:t>-Keyboard + muis</w:t>
      </w:r>
    </w:p>
    <w:p w:rsidR="00447BB4" w:rsidRPr="00A13869" w:rsidRDefault="00447BB4" w:rsidP="00D85311">
      <w:pPr>
        <w:ind w:left="-567"/>
        <w:rPr>
          <w:lang w:val="nl-BE"/>
        </w:rPr>
      </w:pPr>
      <w:r w:rsidRPr="00A13869">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rPr>
          <w:lang w:val="nl-BE"/>
        </w:rPr>
      </w:pPr>
      <w:r w:rsidRPr="00A13869">
        <w:rPr>
          <w:lang w:val="nl-BE"/>
        </w:rPr>
        <w:lastRenderedPageBreak/>
        <w:t>LED strip</w:t>
      </w:r>
    </w:p>
    <w:p w:rsidR="00F80D3C" w:rsidRPr="00F80D3C" w:rsidRDefault="00F80D3C" w:rsidP="00F80D3C">
      <w:pPr>
        <w:rPr>
          <w:lang w:val="nl-BE"/>
        </w:rPr>
      </w:pPr>
      <w:r>
        <w:rPr>
          <w:lang w:val="nl-BE"/>
        </w:rPr>
        <w:t>…</w:t>
      </w:r>
    </w:p>
    <w:p w:rsidR="00FE39EB" w:rsidRDefault="00FE39EB" w:rsidP="00FE39EB">
      <w:pPr>
        <w:pStyle w:val="Kop3"/>
        <w:rPr>
          <w:lang w:val="nl-BE"/>
        </w:rPr>
      </w:pPr>
      <w:r w:rsidRPr="00A13869">
        <w:rPr>
          <w:lang w:val="nl-BE"/>
        </w:rPr>
        <w:t>Voordelen</w:t>
      </w:r>
    </w:p>
    <w:p w:rsidR="00F80D3C" w:rsidRPr="00F80D3C" w:rsidRDefault="00F80D3C" w:rsidP="00F80D3C">
      <w:pPr>
        <w:rPr>
          <w:lang w:val="nl-BE"/>
        </w:rPr>
      </w:pPr>
      <w:r>
        <w:rPr>
          <w:lang w:val="nl-BE"/>
        </w:rPr>
        <w:t xml:space="preserve">Elk led krijgt 24 bits data binnen waardoor we bij wijze van spreken elk gewenst kleur kunnen instellen. </w:t>
      </w:r>
    </w:p>
    <w:p w:rsidR="00FE39EB" w:rsidRDefault="00FE39EB" w:rsidP="00FE39EB">
      <w:pPr>
        <w:pStyle w:val="Kop3"/>
        <w:rPr>
          <w:lang w:val="nl-BE"/>
        </w:rPr>
      </w:pPr>
      <w:r w:rsidRPr="00A13869">
        <w:rPr>
          <w:lang w:val="nl-BE"/>
        </w:rPr>
        <w:t>Nadelen</w:t>
      </w:r>
    </w:p>
    <w:p w:rsidR="00F80D3C" w:rsidRDefault="00F80D3C" w:rsidP="00F80D3C">
      <w:pPr>
        <w:rPr>
          <w:lang w:val="nl-BE"/>
        </w:rPr>
      </w:pPr>
      <w:r>
        <w:rPr>
          <w:lang w:val="nl-BE"/>
        </w:rPr>
        <w:t xml:space="preserve">Aangezien we met een </w:t>
      </w:r>
      <w:r w:rsidR="001A01BD">
        <w:rPr>
          <w:lang w:val="nl-BE"/>
        </w:rPr>
        <w:t>LED strip</w:t>
      </w:r>
      <w:r>
        <w:rPr>
          <w:lang w:val="nl-BE"/>
        </w:rPr>
        <w:t xml:space="preserve"> werken is het niet mogelijk de </w:t>
      </w:r>
      <w:proofErr w:type="spellStart"/>
      <w:r>
        <w:rPr>
          <w:lang w:val="nl-BE"/>
        </w:rPr>
        <w:t>leds</w:t>
      </w:r>
      <w:proofErr w:type="spellEnd"/>
      <w:r>
        <w:rPr>
          <w:lang w:val="nl-BE"/>
        </w:rPr>
        <w:t xml:space="preserve"> individueel aan te gaan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F80D3C" w:rsidRPr="00F80D3C" w:rsidRDefault="00F80D3C" w:rsidP="00F80D3C">
      <w:pPr>
        <w:rPr>
          <w:lang w:val="nl-BE"/>
        </w:rPr>
      </w:pPr>
      <w:r>
        <w:rPr>
          <w:lang w:val="nl-BE"/>
        </w:rPr>
        <w:t xml:space="preserve">Ook is het mogelijks vervelend als onze hardware zou blijven hangen de </w:t>
      </w:r>
      <w:proofErr w:type="spellStart"/>
      <w:r>
        <w:rPr>
          <w:lang w:val="nl-BE"/>
        </w:rPr>
        <w:t>Leds</w:t>
      </w:r>
      <w:proofErr w:type="spellEnd"/>
      <w:r>
        <w:rPr>
          <w:lang w:val="nl-BE"/>
        </w:rPr>
        <w:t xml:space="preserve"> dit als een einde signaal zouden kunnen interpreteren waardoor de datastroom herbegint en onze reeds ingekleurde </w:t>
      </w:r>
      <w:proofErr w:type="spellStart"/>
      <w:r>
        <w:rPr>
          <w:lang w:val="nl-BE"/>
        </w:rPr>
        <w:t>leds</w:t>
      </w:r>
      <w:proofErr w:type="spellEnd"/>
      <w:r>
        <w:rPr>
          <w:lang w:val="nl-BE"/>
        </w:rPr>
        <w:t xml:space="preserve"> heroverschreven worden.</w:t>
      </w:r>
    </w:p>
    <w:p w:rsidR="00AE7DD5" w:rsidRDefault="00FE39EB" w:rsidP="00F80D3C">
      <w:pPr>
        <w:pStyle w:val="Kop3"/>
        <w:rPr>
          <w:lang w:val="nl-BE"/>
        </w:rPr>
      </w:pPr>
      <w:r w:rsidRPr="00A13869">
        <w:rPr>
          <w:lang w:val="nl-BE"/>
        </w:rPr>
        <w:t>Alternatieven</w:t>
      </w:r>
    </w:p>
    <w:p w:rsidR="00F80D3C" w:rsidRPr="00A13869" w:rsidRDefault="00F80D3C" w:rsidP="00FE39EB">
      <w:pPr>
        <w:rPr>
          <w:lang w:val="nl-BE"/>
        </w:rPr>
        <w:sectPr w:rsidR="00F80D3C" w:rsidRPr="00A13869" w:rsidSect="00B22131">
          <w:headerReference w:type="default" r:id="rId17"/>
          <w:pgSz w:w="11900" w:h="16840"/>
          <w:pgMar w:top="1134" w:right="1134" w:bottom="1134" w:left="1701" w:header="567" w:footer="567" w:gutter="0"/>
          <w:cols w:space="708"/>
          <w:docGrid w:linePitch="360"/>
        </w:sectPr>
      </w:pPr>
      <w:r>
        <w:rPr>
          <w:lang w:val="nl-BE"/>
        </w:rPr>
        <w:t>…</w:t>
      </w:r>
    </w:p>
    <w:p w:rsidR="00FE39EB" w:rsidRPr="00A13869" w:rsidRDefault="00926AF1" w:rsidP="00D85311">
      <w:pPr>
        <w:pStyle w:val="Kop1"/>
        <w:ind w:left="-567"/>
        <w:rPr>
          <w:lang w:val="nl-BE"/>
        </w:rPr>
      </w:pPr>
      <w:r w:rsidRPr="00A13869">
        <w:rPr>
          <w:lang w:val="nl-BE"/>
        </w:rPr>
        <w:lastRenderedPageBreak/>
        <w:t>Libraries</w:t>
      </w:r>
    </w:p>
    <w:p w:rsidR="00292D6D" w:rsidRDefault="00D854D2" w:rsidP="00D85311">
      <w:pPr>
        <w:pStyle w:val="Kop2"/>
        <w:ind w:left="-567"/>
        <w:rPr>
          <w:lang w:val="nl-BE"/>
        </w:rPr>
      </w:pPr>
      <w:proofErr w:type="spellStart"/>
      <w:r w:rsidRPr="00A13869">
        <w:rPr>
          <w:rStyle w:val="pl-s1"/>
          <w:lang w:val="nl-BE"/>
        </w:rPr>
        <w:t>W</w:t>
      </w:r>
      <w:r w:rsidR="002829F9" w:rsidRPr="00A13869">
        <w:rPr>
          <w:rStyle w:val="pl-s1"/>
          <w:lang w:val="nl-BE"/>
        </w:rPr>
        <w:t>iringPi</w:t>
      </w:r>
      <w:proofErr w:type="spellEnd"/>
    </w:p>
    <w:p w:rsidR="00DA2770" w:rsidRDefault="00DA2770" w:rsidP="00D85311">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pinnen te gaan aanspreken op de </w:t>
      </w:r>
      <w:proofErr w:type="spellStart"/>
      <w:r>
        <w:rPr>
          <w:lang w:val="nl-BE"/>
        </w:rPr>
        <w:t>raspberry</w:t>
      </w:r>
      <w:proofErr w:type="spellEnd"/>
      <w:r>
        <w:rPr>
          <w:lang w:val="nl-BE"/>
        </w:rPr>
        <w:t xml:space="preserve"> pi. Dit gebeurd aan de hand van een softwarematige python laag er tussen te gaan plakken.</w:t>
      </w:r>
    </w:p>
    <w:p w:rsidR="00DA2770" w:rsidRDefault="00DA2770" w:rsidP="00D85311">
      <w:pPr>
        <w:pStyle w:val="Kop2"/>
        <w:ind w:left="-567"/>
        <w:rPr>
          <w:lang w:val="nl-BE"/>
        </w:rPr>
      </w:pPr>
      <w:r>
        <w:rPr>
          <w:lang w:val="nl-BE"/>
        </w:rPr>
        <w:t>C</w:t>
      </w:r>
    </w:p>
    <w:p w:rsidR="00DA2770" w:rsidRDefault="00DA2770" w:rsidP="00D85311">
      <w:pPr>
        <w:pStyle w:val="Kop3"/>
        <w:ind w:left="-567"/>
        <w:rPr>
          <w:lang w:val="nl-BE"/>
        </w:rPr>
      </w:pPr>
      <w:proofErr w:type="spellStart"/>
      <w:r>
        <w:rPr>
          <w:lang w:val="nl-BE"/>
        </w:rPr>
        <w:t>Stdio.h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DA2770" w:rsidRDefault="00DA2770" w:rsidP="00D85311">
      <w:pPr>
        <w:pStyle w:val="Kop3"/>
        <w:ind w:left="-567"/>
        <w:rPr>
          <w:lang w:val="nl-BE"/>
        </w:rPr>
      </w:pPr>
      <w:proofErr w:type="spellStart"/>
      <w:r>
        <w:rPr>
          <w:lang w:val="nl-BE"/>
        </w:rPr>
        <w:t>Time.h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DA2770" w:rsidRDefault="00DA2770" w:rsidP="00D85311">
      <w:pPr>
        <w:pStyle w:val="Kop3"/>
        <w:ind w:left="-567"/>
        <w:rPr>
          <w:lang w:val="nl-BE"/>
        </w:rPr>
      </w:pPr>
      <w:proofErr w:type="spellStart"/>
      <w:r>
        <w:rPr>
          <w:lang w:val="nl-BE"/>
        </w:rPr>
        <w:t>String.h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DA2770" w:rsidRDefault="00DA2770" w:rsidP="00D85311">
      <w:pPr>
        <w:pStyle w:val="Kop3"/>
        <w:ind w:left="-567"/>
        <w:rPr>
          <w:lang w:val="nl-BE"/>
        </w:rPr>
      </w:pPr>
      <w:proofErr w:type="spellStart"/>
      <w:r>
        <w:rPr>
          <w:lang w:val="nl-BE"/>
        </w:rPr>
        <w:t>Stdlib.h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Default="009F1357" w:rsidP="00A222BD">
      <w:pPr>
        <w:pStyle w:val="Kop3"/>
        <w:rPr>
          <w:lang w:val="nl-BE"/>
        </w:rPr>
      </w:pPr>
      <w:r w:rsidRPr="00A13869">
        <w:rPr>
          <w:lang w:val="nl-BE"/>
        </w:rPr>
        <w:t>C</w:t>
      </w:r>
    </w:p>
    <w:p w:rsidR="00927418" w:rsidRPr="00927418" w:rsidRDefault="00927418" w:rsidP="00927418">
      <w:pPr>
        <w:rPr>
          <w:lang w:val="nl-BE"/>
        </w:rPr>
      </w:pPr>
      <w:r>
        <w:rPr>
          <w:lang w:val="nl-BE"/>
        </w:rPr>
        <w:t xml:space="preserve">Via C hadden we de juiste </w:t>
      </w:r>
      <w:proofErr w:type="spellStart"/>
      <w:r>
        <w:rPr>
          <w:lang w:val="nl-BE"/>
        </w:rPr>
        <w:t>toolset</w:t>
      </w:r>
      <w:proofErr w:type="spellEnd"/>
      <w:r>
        <w:rPr>
          <w:lang w:val="nl-BE"/>
        </w:rPr>
        <w:t xml:space="preserve"> om onze </w:t>
      </w:r>
      <w:proofErr w:type="spellStart"/>
      <w:r>
        <w:rPr>
          <w:lang w:val="nl-BE"/>
        </w:rPr>
        <w:t>raspberry</w:t>
      </w:r>
      <w:proofErr w:type="spellEnd"/>
      <w:r>
        <w:rPr>
          <w:lang w:val="nl-BE"/>
        </w:rPr>
        <w:t xml:space="preserve"> pi te gaan aanspreken aangezien Linux ook van </w:t>
      </w:r>
      <w:proofErr w:type="spellStart"/>
      <w:r>
        <w:rPr>
          <w:lang w:val="nl-BE"/>
        </w:rPr>
        <w:t>nature</w:t>
      </w:r>
      <w:proofErr w:type="spellEnd"/>
      <w:r>
        <w:rPr>
          <w:lang w:val="nl-BE"/>
        </w:rPr>
        <w:t xml:space="preserve"> al een C-Compiler bevat. Aangevuld met de native mogelijkheid om C script te gaan runnen vanuit de </w:t>
      </w:r>
      <w:proofErr w:type="spellStart"/>
      <w:r>
        <w:rPr>
          <w:lang w:val="nl-BE"/>
        </w:rPr>
        <w:t>commandline</w:t>
      </w:r>
      <w:proofErr w:type="spellEnd"/>
      <w:r>
        <w:rPr>
          <w:lang w:val="nl-BE"/>
        </w:rPr>
        <w:t xml:space="preserve"> heeft ons in de richting van C gedrukt. Tevens sluit C zeer goed aan bij de ons reeds geziene programmeertalen.</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r w:rsidR="00CF2C5C">
        <w:rPr>
          <w:lang w:val="nl-BE"/>
        </w:rPr>
        <w:t xml:space="preserve"> Helaas kan je enkel functies </w:t>
      </w:r>
      <w:proofErr w:type="spellStart"/>
      <w:r w:rsidR="00CF2C5C">
        <w:rPr>
          <w:lang w:val="nl-BE"/>
        </w:rPr>
        <w:t>threaden</w:t>
      </w:r>
      <w:proofErr w:type="spellEnd"/>
      <w:r w:rsidR="00CF2C5C">
        <w:rPr>
          <w:lang w:val="nl-BE"/>
        </w:rPr>
        <w:t xml:space="preserve">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F41FDF">
      <w:pPr>
        <w:pStyle w:val="Kop3"/>
        <w:ind w:left="-567"/>
        <w:rPr>
          <w:lang w:val="nl-BE"/>
        </w:rPr>
      </w:pPr>
      <w:r w:rsidRPr="00A13869">
        <w:rPr>
          <w:lang w:val="nl-BE"/>
        </w:rPr>
        <w:lastRenderedPageBreak/>
        <w:t>C++</w:t>
      </w:r>
    </w:p>
    <w:p w:rsidR="00494E64" w:rsidRPr="00494E64" w:rsidRDefault="00494E64" w:rsidP="00F41FDF">
      <w:pPr>
        <w:ind w:left="-567"/>
        <w:rPr>
          <w:lang w:val="nl-BE"/>
        </w:rPr>
      </w:pPr>
      <w:r>
        <w:rPr>
          <w:lang w:val="nl-BE"/>
        </w:rPr>
        <w:t xml:space="preserve">Het project was zeker ook mogelijk om in c++ aan te sturen. Zijnde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 om de c++ te kunnen compileren.)</w:t>
      </w:r>
    </w:p>
    <w:p w:rsidR="0088501F" w:rsidRDefault="0088501F" w:rsidP="00F41FDF">
      <w:pPr>
        <w:pStyle w:val="Kop3"/>
        <w:ind w:left="-567"/>
        <w:rPr>
          <w:lang w:val="nl-BE"/>
        </w:rPr>
      </w:pPr>
      <w:r w:rsidRPr="00A13869">
        <w:rPr>
          <w:lang w:val="nl-BE"/>
        </w:rPr>
        <w:t>Python</w:t>
      </w:r>
    </w:p>
    <w:p w:rsidR="00494E64" w:rsidRPr="00494E64" w:rsidRDefault="00494E64" w:rsidP="00F41FDF">
      <w:pPr>
        <w:ind w:left="-567"/>
        <w:rPr>
          <w:lang w:val="nl-BE"/>
        </w:rPr>
      </w:pPr>
      <w:r>
        <w:rPr>
          <w:lang w:val="nl-BE"/>
        </w:rPr>
        <w:t>…</w:t>
      </w:r>
    </w:p>
    <w:p w:rsidR="00555205" w:rsidRDefault="00555205" w:rsidP="00F41FDF">
      <w:pPr>
        <w:pStyle w:val="Kop3"/>
        <w:ind w:left="-567"/>
        <w:rPr>
          <w:lang w:val="nl-BE"/>
        </w:rPr>
      </w:pPr>
      <w:r>
        <w:rPr>
          <w:lang w:val="nl-BE"/>
        </w:rPr>
        <w:t>Files inlezen</w:t>
      </w:r>
    </w:p>
    <w:p w:rsidR="0044681E" w:rsidRPr="0044681E" w:rsidRDefault="0044681E" w:rsidP="00F41FDF">
      <w:pPr>
        <w:ind w:left="-567"/>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F41FDF">
      <w:pPr>
        <w:pStyle w:val="Kop3"/>
        <w:ind w:left="-567"/>
      </w:pPr>
      <w:proofErr w:type="spellStart"/>
      <w:r>
        <w:t>Emscripten</w:t>
      </w:r>
      <w:proofErr w:type="spellEnd"/>
    </w:p>
    <w:p w:rsidR="0044681E" w:rsidRPr="0044681E" w:rsidRDefault="0044681E" w:rsidP="00F41FDF">
      <w:pPr>
        <w:pStyle w:val="Kop3"/>
        <w:ind w:left="-567"/>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hierin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evenals niet ondersteund.</w:t>
      </w:r>
    </w:p>
    <w:p w:rsidR="00555369" w:rsidRPr="00555369" w:rsidRDefault="00555369" w:rsidP="00F41FDF">
      <w:pPr>
        <w:ind w:left="-567"/>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E946CF" w:rsidRDefault="00E946CF" w:rsidP="00E946CF">
      <w:pPr>
        <w:pStyle w:val="Kop2"/>
      </w:pPr>
      <w:r>
        <w:t>Aansluitingen van de pi</w:t>
      </w:r>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r>
        <w:rPr>
          <w:lang w:val="nl-BE"/>
        </w:rPr>
        <w:t>Functies</w:t>
      </w:r>
    </w:p>
    <w:p w:rsidR="00E946CF" w:rsidRDefault="00E946CF" w:rsidP="00E946CF">
      <w:pPr>
        <w:rPr>
          <w:lang w:val="nl-BE"/>
        </w:rPr>
      </w:pPr>
      <w:r>
        <w:rPr>
          <w:lang w:val="nl-BE"/>
        </w:rPr>
        <w:t>De functies die we zullen nodig hebben in c zijn de volgende:</w:t>
      </w:r>
    </w:p>
    <w:p w:rsidR="00E946CF" w:rsidRDefault="00E946CF" w:rsidP="00E946CF">
      <w:pPr>
        <w:rPr>
          <w:lang w:val="nl-BE"/>
        </w:rPr>
      </w:pPr>
    </w:p>
    <w:p w:rsidR="00E946CF" w:rsidRDefault="00E946CF" w:rsidP="00E946C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E946CF" w:rsidRDefault="00E946CF" w:rsidP="00E946C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E946CF" w:rsidRDefault="00E946CF" w:rsidP="00E946CF">
      <w:pPr>
        <w:rPr>
          <w:lang w:val="nl-BE"/>
        </w:rPr>
      </w:pPr>
    </w:p>
    <w:p w:rsidR="00E946CF" w:rsidRDefault="00E946CF" w:rsidP="00E946CF">
      <w:pPr>
        <w:rPr>
          <w:lang w:val="nl-BE"/>
        </w:rPr>
      </w:pPr>
      <w:proofErr w:type="spellStart"/>
      <w:r>
        <w:rPr>
          <w:lang w:val="nl-BE"/>
        </w:rPr>
        <w:t>wiringPiSetupGpio</w:t>
      </w:r>
      <w:proofErr w:type="spellEnd"/>
      <w:r>
        <w:rPr>
          <w:lang w:val="nl-BE"/>
        </w:rPr>
        <w:t>();</w:t>
      </w:r>
    </w:p>
    <w:p w:rsidR="00E946CF" w:rsidRDefault="00E946CF" w:rsidP="00E946CF">
      <w:pPr>
        <w:rPr>
          <w:lang w:val="nl-BE"/>
        </w:rPr>
      </w:pPr>
      <w:r>
        <w:rPr>
          <w:lang w:val="nl-BE"/>
        </w:rPr>
        <w:t xml:space="preserve">(Basis setup van de </w:t>
      </w:r>
      <w:proofErr w:type="spellStart"/>
      <w:r>
        <w:rPr>
          <w:lang w:val="nl-BE"/>
        </w:rPr>
        <w:t>Gpio</w:t>
      </w:r>
      <w:proofErr w:type="spellEnd"/>
      <w:r>
        <w:rPr>
          <w:lang w:val="nl-BE"/>
        </w:rPr>
        <w:t xml:space="preserve"> pinnen)</w:t>
      </w:r>
    </w:p>
    <w:p w:rsidR="00E946CF" w:rsidRDefault="00E946CF" w:rsidP="00E946CF">
      <w:pPr>
        <w:rPr>
          <w:lang w:val="nl-BE"/>
        </w:rPr>
      </w:pP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(17,INPUT);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(18,INPUT);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(4,OUTPUT);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E946CF" w:rsidRDefault="00E946CF" w:rsidP="00E946CF">
      <w:pPr>
        <w:rPr>
          <w:lang w:val="nl-BE"/>
        </w:rPr>
      </w:pPr>
      <w:r>
        <w:rPr>
          <w:lang w:val="nl-BE"/>
        </w:rPr>
        <w:t>(De gebruikte pinnen vasthangen aan een input of output)</w:t>
      </w:r>
    </w:p>
    <w:p w:rsidR="00E946CF" w:rsidRDefault="00E946CF" w:rsidP="00E946CF">
      <w:pPr>
        <w:rPr>
          <w:lang w:val="nl-BE"/>
        </w:rPr>
      </w:pPr>
    </w:p>
    <w:p w:rsidR="00E946CF" w:rsidRDefault="00E946CF" w:rsidP="001336CA">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p>
    <w:p w:rsidR="00E946CF" w:rsidRPr="00A13869" w:rsidRDefault="00E946CF" w:rsidP="001336CA">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sidRPr="0080096F">
        <w:rPr>
          <w:lang w:val="nl-BE"/>
        </w:rPr>
        <w:t>Raspberry</w:t>
      </w:r>
      <w:proofErr w:type="spellEnd"/>
      <w:r w:rsidRPr="0080096F">
        <w:rPr>
          <w:lang w:val="nl-BE"/>
        </w:rPr>
        <w:t xml:space="preserve"> Pi</w:t>
      </w:r>
      <w:r>
        <w:rPr>
          <w:lang w:val="nl-BE"/>
        </w:rPr>
        <w:t>.</w:t>
      </w:r>
    </w:p>
    <w:p w:rsidR="00C1516D" w:rsidRDefault="00292D6D" w:rsidP="00E946CF">
      <w:pPr>
        <w:pStyle w:val="Kop2"/>
        <w:rPr>
          <w:lang w:val="nl-BE"/>
        </w:rPr>
      </w:pPr>
      <w:r w:rsidRPr="00A13869">
        <w:rPr>
          <w:lang w:val="nl-BE"/>
        </w:rPr>
        <w:t>Voorbeeld scripts</w:t>
      </w:r>
    </w:p>
    <w:p w:rsidR="00E946CF" w:rsidRPr="00E946CF" w:rsidRDefault="00E946CF" w:rsidP="00E946CF">
      <w:pPr>
        <w:rPr>
          <w:lang w:val="nl-BE"/>
        </w:rPr>
      </w:pPr>
      <w:r>
        <w:rPr>
          <w:lang w:val="nl-BE"/>
        </w:rPr>
        <w:t>…</w:t>
      </w:r>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781A10">
      <w:pPr>
        <w:pStyle w:val="Kop1"/>
        <w:ind w:left="-567"/>
        <w:rPr>
          <w:lang w:val="nl-BE"/>
        </w:rPr>
      </w:pPr>
      <w:r w:rsidRPr="00A13869">
        <w:rPr>
          <w:lang w:val="nl-BE"/>
        </w:rPr>
        <w:lastRenderedPageBreak/>
        <w:t>Handleiding</w:t>
      </w:r>
    </w:p>
    <w:p w:rsidR="00853075" w:rsidRDefault="00693BA5" w:rsidP="00781A10">
      <w:pPr>
        <w:pStyle w:val="Kop2"/>
        <w:ind w:left="-567"/>
        <w:rPr>
          <w:lang w:val="nl-BE"/>
        </w:rPr>
      </w:pPr>
      <w:r w:rsidRPr="00A13869">
        <w:rPr>
          <w:lang w:val="nl-BE"/>
        </w:rPr>
        <w:t>Installatie</w:t>
      </w:r>
    </w:p>
    <w:p w:rsidR="00541E9E" w:rsidRDefault="00541E9E" w:rsidP="00781A10">
      <w:pPr>
        <w:pStyle w:val="Kop3"/>
        <w:ind w:left="-567"/>
        <w:rPr>
          <w:lang w:val="nl-BE"/>
        </w:rPr>
      </w:pPr>
      <w:r>
        <w:rPr>
          <w:lang w:val="nl-BE"/>
        </w:rPr>
        <w:t>Basis Systeem</w:t>
      </w:r>
    </w:p>
    <w:p w:rsidR="00541E9E" w:rsidRDefault="00541E9E" w:rsidP="00781A10">
      <w:pPr>
        <w:ind w:left="-567"/>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 terugvinden op de website van </w:t>
      </w:r>
      <w:proofErr w:type="spellStart"/>
      <w:r>
        <w:rPr>
          <w:lang w:val="nl-BE"/>
        </w:rPr>
        <w:t>raspberry</w:t>
      </w:r>
      <w:proofErr w:type="spellEnd"/>
      <w:r>
        <w:rPr>
          <w:lang w:val="nl-BE"/>
        </w:rPr>
        <w:t xml:space="preserve"> pi.</w:t>
      </w:r>
      <w:r>
        <w:rPr>
          <w:lang w:val="nl-BE"/>
        </w:rPr>
        <w:br/>
        <w:t>(</w:t>
      </w:r>
      <w:hyperlink r:id="rId21" w:history="1">
        <w:r>
          <w:rPr>
            <w:rStyle w:val="Hyperlink"/>
            <w:lang w:val="nl-BE"/>
          </w:rPr>
          <w:t>https://www.raspberrypi.org/downloads/</w:t>
        </w:r>
      </w:hyperlink>
      <w:r>
        <w:rPr>
          <w:lang w:val="nl-BE"/>
        </w:rPr>
        <w:t xml:space="preserve"> )</w:t>
      </w:r>
    </w:p>
    <w:p w:rsidR="00541E9E" w:rsidRDefault="00541E9E" w:rsidP="00781A10">
      <w:pPr>
        <w:ind w:left="-567"/>
        <w:rPr>
          <w:lang w:val="nl-BE"/>
        </w:rPr>
      </w:pPr>
    </w:p>
    <w:p w:rsidR="00541E9E" w:rsidRDefault="00541E9E" w:rsidP="00781A10">
      <w:pPr>
        <w:ind w:left="-567"/>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 xml:space="preserve"> )</w:t>
      </w:r>
    </w:p>
    <w:p w:rsidR="00541E9E" w:rsidRDefault="00541E9E" w:rsidP="00781A10">
      <w:pPr>
        <w:ind w:left="-567"/>
        <w:rPr>
          <w:lang w:val="nl-BE"/>
        </w:rPr>
      </w:pPr>
    </w:p>
    <w:p w:rsidR="00541E9E" w:rsidRDefault="00541E9E" w:rsidP="00781A10">
      <w:pPr>
        <w:ind w:left="-567"/>
        <w:rPr>
          <w:lang w:val="nl-BE"/>
        </w:rPr>
      </w:pPr>
      <w:r>
        <w:rPr>
          <w:lang w:val="nl-BE"/>
        </w:rPr>
        <w:t>Nu we ons werkend OS hebben moeten we overgaan tot de installatie van enkele benodigde programma’s om onze scripts te kunnen draaien. We starten dus met volgende commando’s in de shell in te geven:</w:t>
      </w:r>
    </w:p>
    <w:p w:rsidR="00541E9E" w:rsidRDefault="00541E9E" w:rsidP="00781A10">
      <w:pPr>
        <w:pStyle w:val="Kop3"/>
        <w:ind w:left="-567"/>
        <w:rPr>
          <w:lang w:val="nl-BE"/>
        </w:rPr>
      </w:pPr>
      <w:r>
        <w:rPr>
          <w:lang w:val="nl-BE"/>
        </w:rPr>
        <w:t>Installatie Python</w:t>
      </w:r>
    </w:p>
    <w:p w:rsidR="00541E9E" w:rsidRPr="00541E9E" w:rsidRDefault="00541E9E" w:rsidP="00781A10">
      <w:pPr>
        <w:pStyle w:val="Lijstalinea"/>
        <w:numPr>
          <w:ilvl w:val="0"/>
          <w:numId w:val="16"/>
        </w:numPr>
        <w:ind w:left="-567"/>
        <w:rPr>
          <w:lang w:val="en-GB"/>
        </w:rPr>
      </w:pPr>
      <w:proofErr w:type="spellStart"/>
      <w:r w:rsidRPr="00541E9E">
        <w:rPr>
          <w:lang w:val="en-GB"/>
        </w:rPr>
        <w:t>sudo</w:t>
      </w:r>
      <w:proofErr w:type="spellEnd"/>
      <w:r w:rsidRPr="00541E9E">
        <w:rPr>
          <w:lang w:val="en-GB"/>
        </w:rPr>
        <w:t xml:space="preserve"> curl https://raw.github.com/pypa/pip/master/contrib/get-pip.py | python</w:t>
      </w:r>
    </w:p>
    <w:p w:rsidR="00541E9E" w:rsidRDefault="00541E9E" w:rsidP="00781A10">
      <w:pPr>
        <w:ind w:left="-567"/>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541E9E" w:rsidRDefault="00541E9E" w:rsidP="00781A10">
      <w:pPr>
        <w:ind w:left="-567"/>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541E9E" w:rsidRDefault="00541E9E" w:rsidP="00781A10">
      <w:pPr>
        <w:pStyle w:val="Kop3"/>
        <w:ind w:left="-567"/>
        <w:rPr>
          <w:lang w:val="nl-BE"/>
        </w:rPr>
      </w:pPr>
      <w:r>
        <w:rPr>
          <w:lang w:val="nl-BE"/>
        </w:rPr>
        <w:t xml:space="preserve">Installatie </w:t>
      </w:r>
      <w:proofErr w:type="spellStart"/>
      <w:r>
        <w:rPr>
          <w:lang w:val="nl-BE"/>
        </w:rPr>
        <w:t>WiringPI</w:t>
      </w:r>
      <w:proofErr w:type="spellEnd"/>
    </w:p>
    <w:p w:rsidR="00541E9E" w:rsidRPr="00541E9E" w:rsidRDefault="00541E9E" w:rsidP="00781A10">
      <w:pPr>
        <w:pStyle w:val="Lijstalinea"/>
        <w:numPr>
          <w:ilvl w:val="0"/>
          <w:numId w:val="17"/>
        </w:numPr>
        <w:ind w:left="-567"/>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install</w:t>
      </w:r>
      <w:proofErr w:type="spellEnd"/>
      <w:r w:rsidRPr="00541E9E">
        <w:rPr>
          <w:lang w:val="en-GB"/>
        </w:rPr>
        <w:t xml:space="preserve"> git-core</w:t>
      </w:r>
    </w:p>
    <w:p w:rsidR="00541E9E" w:rsidRDefault="00541E9E" w:rsidP="00781A10">
      <w:pPr>
        <w:ind w:left="-567"/>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 onder het GIT systeem.)</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541E9E" w:rsidRDefault="00541E9E" w:rsidP="00781A10">
      <w:pPr>
        <w:ind w:left="-567"/>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541E9E" w:rsidRPr="00541E9E" w:rsidRDefault="00541E9E" w:rsidP="00781A10">
      <w:pPr>
        <w:pStyle w:val="Lijstalinea"/>
        <w:numPr>
          <w:ilvl w:val="0"/>
          <w:numId w:val="17"/>
        </w:numPr>
        <w:ind w:left="-567"/>
        <w:rPr>
          <w:lang w:val="en-GB"/>
        </w:rPr>
      </w:pPr>
      <w:r w:rsidRPr="00541E9E">
        <w:rPr>
          <w:lang w:val="en-GB"/>
        </w:rPr>
        <w:t>Git clone git://git.drogon.net/wiringPi</w:t>
      </w:r>
    </w:p>
    <w:p w:rsidR="00541E9E" w:rsidRDefault="00541E9E" w:rsidP="00781A10">
      <w:pPr>
        <w:ind w:left="-567"/>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541E9E" w:rsidRDefault="00541E9E" w:rsidP="00781A10">
      <w:pPr>
        <w:pStyle w:val="Lijstalinea"/>
        <w:numPr>
          <w:ilvl w:val="0"/>
          <w:numId w:val="17"/>
        </w:numPr>
        <w:ind w:left="-567"/>
        <w:rPr>
          <w:lang w:val="nl-BE"/>
        </w:rPr>
      </w:pPr>
      <w:r>
        <w:rPr>
          <w:lang w:val="nl-BE"/>
        </w:rPr>
        <w:t xml:space="preserve">Cd </w:t>
      </w:r>
      <w:proofErr w:type="spellStart"/>
      <w:r>
        <w:rPr>
          <w:lang w:val="nl-BE"/>
        </w:rPr>
        <w:t>wiringPi</w:t>
      </w:r>
      <w:proofErr w:type="spellEnd"/>
    </w:p>
    <w:p w:rsidR="00541E9E" w:rsidRDefault="00541E9E" w:rsidP="00781A10">
      <w:pPr>
        <w:pStyle w:val="Lijstalinea"/>
        <w:numPr>
          <w:ilvl w:val="0"/>
          <w:numId w:val="17"/>
        </w:numPr>
        <w:ind w:left="-567"/>
        <w:rPr>
          <w:lang w:val="nl-BE"/>
        </w:rPr>
      </w:pPr>
      <w:r>
        <w:rPr>
          <w:lang w:val="nl-BE"/>
        </w:rPr>
        <w:t xml:space="preserve">git pull </w:t>
      </w:r>
      <w:proofErr w:type="spellStart"/>
      <w:r>
        <w:rPr>
          <w:lang w:val="nl-BE"/>
        </w:rPr>
        <w:t>origin</w:t>
      </w:r>
      <w:proofErr w:type="spellEnd"/>
    </w:p>
    <w:p w:rsidR="00541E9E" w:rsidRDefault="00541E9E" w:rsidP="00781A10">
      <w:pPr>
        <w:ind w:left="-567"/>
        <w:rPr>
          <w:lang w:val="nl-BE"/>
        </w:rPr>
      </w:pPr>
      <w:r>
        <w:rPr>
          <w:lang w:val="nl-BE"/>
        </w:rPr>
        <w:t xml:space="preserve">(Dit commando zorgt er voor dat we zeker de recentste versie van </w:t>
      </w:r>
      <w:proofErr w:type="spellStart"/>
      <w:r>
        <w:rPr>
          <w:lang w:val="nl-BE"/>
        </w:rPr>
        <w:t>wiringPi</w:t>
      </w:r>
      <w:proofErr w:type="spellEnd"/>
      <w:r>
        <w:rPr>
          <w:lang w:val="nl-BE"/>
        </w:rPr>
        <w:t xml:space="preserve"> hebben)</w:t>
      </w:r>
    </w:p>
    <w:p w:rsidR="00541E9E" w:rsidRDefault="00541E9E" w:rsidP="00781A10">
      <w:pPr>
        <w:pStyle w:val="Lijstalinea"/>
        <w:numPr>
          <w:ilvl w:val="0"/>
          <w:numId w:val="17"/>
        </w:numPr>
        <w:ind w:left="-567"/>
        <w:rPr>
          <w:lang w:val="nl-BE"/>
        </w:rPr>
      </w:pPr>
      <w:r>
        <w:rPr>
          <w:lang w:val="nl-BE"/>
        </w:rPr>
        <w:t>./</w:t>
      </w:r>
      <w:proofErr w:type="spellStart"/>
      <w:r>
        <w:rPr>
          <w:lang w:val="nl-BE"/>
        </w:rPr>
        <w:t>build</w:t>
      </w:r>
      <w:proofErr w:type="spellEnd"/>
    </w:p>
    <w:p w:rsidR="00541E9E" w:rsidRDefault="00541E9E" w:rsidP="00781A10">
      <w:pPr>
        <w:ind w:left="-567"/>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r>
        <w:rPr>
          <w:lang w:val="nl-BE"/>
        </w:rPr>
        <w:lastRenderedPageBreak/>
        <w:t>Als we nu volgend commando uitvoeren:</w:t>
      </w:r>
    </w:p>
    <w:p w:rsidR="00541E9E" w:rsidRDefault="00541E9E" w:rsidP="00541E9E">
      <w:pPr>
        <w:pStyle w:val="Lijstalinea"/>
        <w:numPr>
          <w:ilvl w:val="0"/>
          <w:numId w:val="17"/>
        </w:numPr>
        <w:rPr>
          <w:lang w:val="nl-BE"/>
        </w:rPr>
      </w:pPr>
      <w:proofErr w:type="spellStart"/>
      <w:r>
        <w:rPr>
          <w:lang w:val="nl-BE"/>
        </w:rPr>
        <w:t>gpio</w:t>
      </w:r>
      <w:proofErr w:type="spellEnd"/>
      <w:r>
        <w:rPr>
          <w:lang w:val="nl-BE"/>
        </w:rPr>
        <w:t xml:space="preserve"> –v</w:t>
      </w:r>
    </w:p>
    <w:p w:rsidR="00541E9E" w:rsidRDefault="00541E9E" w:rsidP="00541E9E">
      <w:pPr>
        <w:pStyle w:val="Lijstalinea"/>
        <w:numPr>
          <w:ilvl w:val="0"/>
          <w:numId w:val="17"/>
        </w:numPr>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541E9E" w:rsidRDefault="00541E9E" w:rsidP="00541E9E">
      <w:pPr>
        <w:rPr>
          <w:lang w:val="nl-BE"/>
        </w:rPr>
      </w:pPr>
      <w:r>
        <w:rPr>
          <w:lang w:val="nl-BE"/>
        </w:rPr>
        <w:t>(Als deze commando’s zichzelf uitvoeren zonder fouten dan is de installatie gelukt.)</w:t>
      </w:r>
    </w:p>
    <w:p w:rsidR="00541E9E" w:rsidRDefault="00541E9E" w:rsidP="00541E9E">
      <w:pPr>
        <w:pStyle w:val="Kop3"/>
        <w:rPr>
          <w:lang w:val="nl-BE"/>
        </w:rPr>
      </w:pPr>
      <w:r>
        <w:rPr>
          <w:lang w:val="nl-BE"/>
        </w:rPr>
        <w:t>Installatie LAMP</w:t>
      </w:r>
    </w:p>
    <w:p w:rsidR="00541E9E" w:rsidRDefault="00541E9E" w:rsidP="00541E9E">
      <w:pPr>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mysql</w:t>
      </w:r>
      <w:proofErr w:type="spellEnd"/>
      <w:r w:rsidRPr="00541E9E">
        <w:rPr>
          <w:lang w:val="en-GB"/>
        </w:rPr>
        <w:t>-server libapache2-mod-auth-mysql php5-mysql</w:t>
      </w:r>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w:t>
      </w:r>
      <w:proofErr w:type="spellStart"/>
      <w:r w:rsidRPr="00541E9E">
        <w:rPr>
          <w:lang w:val="en-GB"/>
        </w:rPr>
        <w:t>usr</w:t>
      </w:r>
      <w:proofErr w:type="spellEnd"/>
      <w:r w:rsidRPr="00541E9E">
        <w:rPr>
          <w:lang w:val="en-GB"/>
        </w:rPr>
        <w:t>/bin/</w:t>
      </w:r>
      <w:proofErr w:type="spellStart"/>
      <w:r w:rsidRPr="00541E9E">
        <w:rPr>
          <w:lang w:val="en-GB"/>
        </w:rPr>
        <w:t>mysql_secure_installation</w:t>
      </w:r>
      <w:proofErr w:type="spellEnd"/>
    </w:p>
    <w:p w:rsidR="00541E9E" w:rsidRDefault="00541E9E" w:rsidP="00541E9E">
      <w:pPr>
        <w:pStyle w:val="Lijstalinea"/>
        <w:numPr>
          <w:ilvl w:val="0"/>
          <w:numId w:val="18"/>
        </w:numPr>
        <w:rPr>
          <w:lang w:val="nl-BE"/>
        </w:rPr>
      </w:pPr>
      <w:r>
        <w:rPr>
          <w:lang w:val="nl-BE"/>
        </w:rPr>
        <w:t>Ingeven root wachtwoord op prompt</w:t>
      </w:r>
    </w:p>
    <w:p w:rsidR="00541E9E" w:rsidRDefault="00541E9E" w:rsidP="00541E9E">
      <w:pPr>
        <w:pStyle w:val="Lijstalinea"/>
        <w:numPr>
          <w:ilvl w:val="0"/>
          <w:numId w:val="18"/>
        </w:numPr>
        <w:rPr>
          <w:lang w:val="nl-BE"/>
        </w:rPr>
      </w:pPr>
      <w:r>
        <w:rPr>
          <w:lang w:val="nl-BE"/>
        </w:rPr>
        <w:t>Yes</w:t>
      </w:r>
    </w:p>
    <w:p w:rsidR="00541E9E" w:rsidRDefault="00541E9E" w:rsidP="00541E9E">
      <w:pPr>
        <w:pStyle w:val="Lijstalinea"/>
        <w:numPr>
          <w:ilvl w:val="0"/>
          <w:numId w:val="18"/>
        </w:numPr>
        <w:rPr>
          <w:lang w:val="nl-BE"/>
        </w:rPr>
      </w:pPr>
      <w:r>
        <w:rPr>
          <w:lang w:val="nl-BE"/>
        </w:rPr>
        <w:t>Yes</w:t>
      </w:r>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apt-get install php5 libapache2-mod-php5 php5-mcrypt</w:t>
      </w:r>
    </w:p>
    <w:p w:rsidR="00541E9E" w:rsidRDefault="00541E9E" w:rsidP="00541E9E">
      <w:pPr>
        <w:pStyle w:val="Kop3"/>
        <w:rPr>
          <w:lang w:val="nl-BE"/>
        </w:rPr>
      </w:pPr>
      <w:r>
        <w:rPr>
          <w:lang w:val="nl-BE"/>
        </w:rPr>
        <w:t xml:space="preserve">Activeren </w:t>
      </w:r>
      <w:proofErr w:type="spellStart"/>
      <w:r>
        <w:rPr>
          <w:lang w:val="nl-BE"/>
        </w:rPr>
        <w:t>cgi</w:t>
      </w:r>
      <w:proofErr w:type="spellEnd"/>
      <w:r>
        <w:rPr>
          <w:lang w:val="nl-BE"/>
        </w:rPr>
        <w:t>-bin</w:t>
      </w:r>
    </w:p>
    <w:p w:rsidR="00541E9E" w:rsidRDefault="00541E9E" w:rsidP="00541E9E">
      <w:pPr>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541E9E" w:rsidRDefault="00541E9E" w:rsidP="00541E9E">
      <w:pPr>
        <w:pStyle w:val="Lijstalinea"/>
        <w:numPr>
          <w:ilvl w:val="0"/>
          <w:numId w:val="18"/>
        </w:numPr>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541E9E" w:rsidRDefault="00541E9E" w:rsidP="00541E9E">
      <w:pPr>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541E9E">
      <w:pPr>
        <w:rPr>
          <w:lang w:val="nl-BE"/>
        </w:rPr>
      </w:pPr>
      <w:r>
        <w:rPr>
          <w:noProof/>
          <w:lang w:val="nl-BE" w:eastAsia="nl-BE"/>
        </w:rPr>
        <w:drawing>
          <wp:inline distT="0" distB="0" distL="0" distR="0">
            <wp:extent cx="4038600" cy="1123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r>
        <w:rPr>
          <w:lang w:val="nl-BE"/>
        </w:rPr>
        <w:t>Daarna voeren we volgende commando’s uit:</w:t>
      </w:r>
    </w:p>
    <w:p w:rsidR="00541E9E" w:rsidRDefault="00541E9E" w:rsidP="00541E9E">
      <w:pPr>
        <w:pStyle w:val="Lijstalinea"/>
        <w:numPr>
          <w:ilvl w:val="0"/>
          <w:numId w:val="18"/>
        </w:numPr>
        <w:rPr>
          <w:lang w:val="nl-BE"/>
        </w:rPr>
      </w:pPr>
      <w:r>
        <w:rPr>
          <w:lang w:val="nl-BE"/>
        </w:rPr>
        <w:t>cd ..</w:t>
      </w:r>
    </w:p>
    <w:p w:rsidR="00541E9E" w:rsidRDefault="00541E9E" w:rsidP="00541E9E">
      <w:pPr>
        <w:pStyle w:val="Lijstalinea"/>
        <w:numPr>
          <w:ilvl w:val="0"/>
          <w:numId w:val="18"/>
        </w:numPr>
        <w:rPr>
          <w:lang w:val="nl-BE"/>
        </w:rPr>
      </w:pPr>
      <w:r>
        <w:rPr>
          <w:lang w:val="nl-BE"/>
        </w:rPr>
        <w:t>cd sites-</w:t>
      </w:r>
      <w:proofErr w:type="spellStart"/>
      <w:r>
        <w:rPr>
          <w:lang w:val="nl-BE"/>
        </w:rPr>
        <w:t>enabled</w:t>
      </w:r>
      <w:proofErr w:type="spellEnd"/>
    </w:p>
    <w:p w:rsidR="00541E9E" w:rsidRP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541E9E" w:rsidRDefault="00541E9E" w:rsidP="00541E9E">
      <w:pPr>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541E9E">
      <w:pPr>
        <w:ind w:left="360" w:hanging="360"/>
        <w:rPr>
          <w:lang w:val="nl-BE"/>
        </w:rPr>
      </w:pPr>
      <w:r>
        <w:rPr>
          <w:noProof/>
          <w:lang w:val="nl-BE" w:eastAsia="nl-BE"/>
        </w:rPr>
        <w:drawing>
          <wp:inline distT="0" distB="0" distL="0" distR="0">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Pr="00541E9E" w:rsidRDefault="00541E9E" w:rsidP="00541E9E">
      <w:pPr>
        <w:rPr>
          <w:lang w:val="nl-BE"/>
        </w:rPr>
      </w:pPr>
    </w:p>
    <w:p w:rsidR="00541E9E" w:rsidRDefault="00541E9E" w:rsidP="00916305">
      <w:pPr>
        <w:pStyle w:val="Kop3"/>
        <w:ind w:left="-567"/>
        <w:rPr>
          <w:lang w:val="nl-BE"/>
        </w:rPr>
      </w:pPr>
      <w:r>
        <w:rPr>
          <w:lang w:val="nl-BE"/>
        </w:rPr>
        <w:lastRenderedPageBreak/>
        <w:t>Rechten toekennen webserver user</w:t>
      </w:r>
    </w:p>
    <w:p w:rsidR="00541E9E" w:rsidRDefault="00541E9E" w:rsidP="00916305">
      <w:pPr>
        <w:ind w:left="-567"/>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ze ook daadwerkelijk kan uitvoeren.</w:t>
      </w:r>
    </w:p>
    <w:p w:rsidR="00541E9E" w:rsidRDefault="00541E9E" w:rsidP="00916305">
      <w:pPr>
        <w:ind w:left="-567"/>
        <w:rPr>
          <w:lang w:val="nl-BE"/>
        </w:rPr>
      </w:pPr>
      <w:r>
        <w:rPr>
          <w:lang w:val="nl-BE"/>
        </w:rPr>
        <w:t>Dit doen we op de volgende manier:</w:t>
      </w:r>
    </w:p>
    <w:p w:rsidR="00541E9E" w:rsidRDefault="00541E9E" w:rsidP="00916305">
      <w:pPr>
        <w:pStyle w:val="Lijstalinea"/>
        <w:numPr>
          <w:ilvl w:val="0"/>
          <w:numId w:val="18"/>
        </w:numPr>
        <w:ind w:left="-567"/>
        <w:rPr>
          <w:lang w:val="nl-BE"/>
        </w:rPr>
      </w:pPr>
      <w:r>
        <w:rPr>
          <w:lang w:val="nl-BE"/>
        </w:rPr>
        <w:t>cd /</w:t>
      </w:r>
      <w:proofErr w:type="spellStart"/>
      <w:r>
        <w:rPr>
          <w:lang w:val="nl-BE"/>
        </w:rPr>
        <w:t>etc</w:t>
      </w:r>
      <w:proofErr w:type="spellEnd"/>
    </w:p>
    <w:p w:rsidR="00541E9E" w:rsidRDefault="00541E9E" w:rsidP="00916305">
      <w:pPr>
        <w:pStyle w:val="Lijstalinea"/>
        <w:numPr>
          <w:ilvl w:val="0"/>
          <w:numId w:val="18"/>
        </w:numPr>
        <w:ind w:left="-567"/>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541E9E" w:rsidRPr="00541E9E" w:rsidRDefault="00541E9E" w:rsidP="00916305">
      <w:pPr>
        <w:ind w:left="-567"/>
        <w:rPr>
          <w:lang w:val="en-GB"/>
        </w:rPr>
      </w:pPr>
      <w:proofErr w:type="spellStart"/>
      <w:r w:rsidRPr="00541E9E">
        <w:rPr>
          <w:lang w:val="en-GB"/>
        </w:rPr>
        <w:t>Voeg</w:t>
      </w:r>
      <w:proofErr w:type="spellEnd"/>
      <w:r w:rsidRPr="00541E9E">
        <w:rPr>
          <w:lang w:val="en-GB"/>
        </w:rPr>
        <w:t xml:space="preserve"> </w:t>
      </w:r>
      <w:proofErr w:type="spellStart"/>
      <w:r w:rsidRPr="00541E9E">
        <w:rPr>
          <w:lang w:val="en-GB"/>
        </w:rPr>
        <w:t>onder</w:t>
      </w:r>
      <w:proofErr w:type="spellEnd"/>
      <w:r w:rsidRPr="00541E9E">
        <w:rPr>
          <w:lang w:val="en-GB"/>
        </w:rPr>
        <w:t xml:space="preserve"> de </w:t>
      </w:r>
      <w:proofErr w:type="spellStart"/>
      <w:r w:rsidRPr="00541E9E">
        <w:rPr>
          <w:lang w:val="en-GB"/>
        </w:rPr>
        <w:t>lijn</w:t>
      </w:r>
      <w:proofErr w:type="spellEnd"/>
      <w:r w:rsidRPr="00541E9E">
        <w:rPr>
          <w:lang w:val="en-GB"/>
        </w:rPr>
        <w:t xml:space="preserve"> allow members of group </w:t>
      </w:r>
      <w:proofErr w:type="spellStart"/>
      <w:r w:rsidRPr="00541E9E">
        <w:rPr>
          <w:lang w:val="en-GB"/>
        </w:rPr>
        <w:t>sudo</w:t>
      </w:r>
      <w:proofErr w:type="spellEnd"/>
      <w:r w:rsidRPr="00541E9E">
        <w:rPr>
          <w:lang w:val="en-GB"/>
        </w:rPr>
        <w:t xml:space="preserve"> to execute any command het </w:t>
      </w:r>
      <w:proofErr w:type="spellStart"/>
      <w:r w:rsidRPr="00541E9E">
        <w:rPr>
          <w:lang w:val="en-GB"/>
        </w:rPr>
        <w:t>volgende</w:t>
      </w:r>
      <w:proofErr w:type="spellEnd"/>
      <w:r w:rsidRPr="00541E9E">
        <w:rPr>
          <w:lang w:val="en-GB"/>
        </w:rPr>
        <w:t xml:space="preserve"> toe:</w:t>
      </w:r>
    </w:p>
    <w:p w:rsidR="00541E9E" w:rsidRPr="00541E9E" w:rsidRDefault="00541E9E" w:rsidP="00916305">
      <w:pPr>
        <w:pStyle w:val="Lijstalinea"/>
        <w:numPr>
          <w:ilvl w:val="0"/>
          <w:numId w:val="0"/>
        </w:numPr>
        <w:ind w:left="-567"/>
        <w:rPr>
          <w:lang w:val="en-GB"/>
        </w:rPr>
      </w:pPr>
      <w:r w:rsidRPr="00541E9E">
        <w:rPr>
          <w:lang w:val="en-GB"/>
        </w:rPr>
        <w:t>%www-data ALL=(ALL:ALL) “</w:t>
      </w:r>
      <w:proofErr w:type="spellStart"/>
      <w:r w:rsidRPr="00541E9E">
        <w:rPr>
          <w:lang w:val="en-GB"/>
        </w:rPr>
        <w:t>url</w:t>
      </w:r>
      <w:proofErr w:type="spellEnd"/>
      <w:r w:rsidRPr="00541E9E">
        <w:rPr>
          <w:lang w:val="en-GB"/>
        </w:rPr>
        <w:t xml:space="preserve"> </w:t>
      </w:r>
      <w:proofErr w:type="spellStart"/>
      <w:r w:rsidRPr="00541E9E">
        <w:rPr>
          <w:lang w:val="en-GB"/>
        </w:rPr>
        <w:t>naar</w:t>
      </w:r>
      <w:proofErr w:type="spellEnd"/>
      <w:r w:rsidRPr="00541E9E">
        <w:rPr>
          <w:lang w:val="en-GB"/>
        </w:rPr>
        <w:t xml:space="preserve"> </w:t>
      </w:r>
      <w:proofErr w:type="spellStart"/>
      <w:r w:rsidRPr="00541E9E">
        <w:rPr>
          <w:lang w:val="en-GB"/>
        </w:rPr>
        <w:t>uw</w:t>
      </w:r>
      <w:proofErr w:type="spellEnd"/>
      <w:r w:rsidRPr="00541E9E">
        <w:rPr>
          <w:lang w:val="en-GB"/>
        </w:rPr>
        <w:t xml:space="preserve"> script”</w:t>
      </w:r>
    </w:p>
    <w:p w:rsidR="00541E9E" w:rsidRPr="00541E9E" w:rsidRDefault="00541E9E" w:rsidP="00916305">
      <w:pPr>
        <w:pStyle w:val="Lijstalinea"/>
        <w:numPr>
          <w:ilvl w:val="0"/>
          <w:numId w:val="0"/>
        </w:numPr>
        <w:ind w:left="-567"/>
        <w:rPr>
          <w:lang w:val="en-GB"/>
        </w:rPr>
      </w:pPr>
    </w:p>
    <w:p w:rsidR="00541E9E" w:rsidRDefault="00541E9E" w:rsidP="00916305">
      <w:pPr>
        <w:pStyle w:val="Lijstalinea"/>
        <w:numPr>
          <w:ilvl w:val="0"/>
          <w:numId w:val="0"/>
        </w:numPr>
        <w:ind w:left="-567"/>
        <w:rPr>
          <w:lang w:val="nl-BE"/>
        </w:rPr>
      </w:pPr>
      <w:r>
        <w:rPr>
          <w:lang w:val="nl-BE"/>
        </w:rPr>
        <w:t>(eventueel meerdere lijnen als u meerdere scripts hebt)</w:t>
      </w:r>
    </w:p>
    <w:p w:rsidR="00693BA5" w:rsidRDefault="00693BA5" w:rsidP="00916305">
      <w:pPr>
        <w:pStyle w:val="Kop2"/>
        <w:ind w:left="-567"/>
        <w:rPr>
          <w:lang w:val="nl-BE"/>
        </w:rPr>
      </w:pPr>
      <w:r w:rsidRPr="00A13869">
        <w:rPr>
          <w:lang w:val="nl-BE"/>
        </w:rPr>
        <w:t>Werking</w:t>
      </w:r>
    </w:p>
    <w:p w:rsidR="0080096F" w:rsidRPr="0080096F" w:rsidRDefault="0080096F" w:rsidP="00916305">
      <w:pPr>
        <w:ind w:left="-567"/>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916305">
      <w:pPr>
        <w:pStyle w:val="Kop2"/>
        <w:ind w:left="-567"/>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916305">
      <w:pPr>
        <w:ind w:left="-567"/>
        <w:rPr>
          <w:lang w:val="nl-BE"/>
        </w:rPr>
      </w:pPr>
      <w:r>
        <w:rPr>
          <w:lang w:val="nl-BE"/>
        </w:rPr>
        <w:t xml:space="preserve">Eenmaal op de webpagina wordt de functionaliteit van de applicatie voorgesteld. </w:t>
      </w:r>
    </w:p>
    <w:p w:rsidR="00693BA5" w:rsidRPr="007C04B9" w:rsidRDefault="007C04B9" w:rsidP="00916305">
      <w:pPr>
        <w:ind w:left="-567"/>
        <w:rPr>
          <w:rFonts w:ascii="Arial" w:hAnsi="Arial" w:cs="Arial"/>
          <w:color w:val="000000"/>
          <w:u w:val="single"/>
        </w:rPr>
      </w:pPr>
      <w:r w:rsidRPr="007C04B9">
        <w:rPr>
          <w:rFonts w:ascii="Arial" w:hAnsi="Arial" w:cs="Arial"/>
          <w:color w:val="000000"/>
          <w:u w:val="single"/>
        </w:rPr>
        <w:t>Aan &amp; Uit:</w:t>
      </w:r>
    </w:p>
    <w:p w:rsidR="007C04B9" w:rsidRDefault="007C04B9" w:rsidP="00916305">
      <w:pPr>
        <w:ind w:left="-567"/>
        <w:rPr>
          <w:rFonts w:ascii="Arial" w:hAnsi="Arial" w:cs="Arial"/>
          <w:color w:val="000000"/>
        </w:rPr>
      </w:pPr>
      <w:r>
        <w:rPr>
          <w:rFonts w:ascii="Arial" w:hAnsi="Arial" w:cs="Arial"/>
          <w:color w:val="000000"/>
        </w:rPr>
        <w:t>Aan:</w:t>
      </w:r>
      <w:r w:rsidR="001A01BD">
        <w:rPr>
          <w:rFonts w:ascii="Arial" w:hAnsi="Arial" w:cs="Arial"/>
          <w:color w:val="000000"/>
        </w:rPr>
        <w:t xml:space="preserve"> Zeer eenvoudig zullen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op wit gezet worden.</w:t>
      </w:r>
    </w:p>
    <w:p w:rsidR="007C04B9" w:rsidRDefault="001A01BD" w:rsidP="00916305">
      <w:pPr>
        <w:ind w:left="-567"/>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w:t>
      </w:r>
      <w:r w:rsidR="007C04B9">
        <w:rPr>
          <w:rFonts w:ascii="Arial" w:hAnsi="Arial" w:cs="Arial"/>
          <w:color w:val="000000"/>
        </w:rPr>
        <w:t>s</w:t>
      </w:r>
      <w:proofErr w:type="spellEnd"/>
      <w:r w:rsidR="007C04B9">
        <w:rPr>
          <w:rFonts w:ascii="Arial" w:hAnsi="Arial" w:cs="Arial"/>
          <w:color w:val="000000"/>
        </w:rPr>
        <w:t xml:space="preserve"> worden uitgezet.</w:t>
      </w:r>
    </w:p>
    <w:p w:rsidR="007C04B9" w:rsidRDefault="007C04B9" w:rsidP="00916305">
      <w:pPr>
        <w:ind w:left="-567"/>
        <w:rPr>
          <w:rFonts w:ascii="Arial" w:hAnsi="Arial" w:cs="Arial"/>
          <w:color w:val="000000"/>
          <w:u w:val="single"/>
        </w:rPr>
      </w:pPr>
      <w:r w:rsidRPr="007C04B9">
        <w:rPr>
          <w:rFonts w:ascii="Arial" w:hAnsi="Arial" w:cs="Arial"/>
          <w:color w:val="000000"/>
          <w:u w:val="single"/>
        </w:rPr>
        <w:t>Basis Kleuren:</w:t>
      </w:r>
    </w:p>
    <w:p w:rsidR="007C04B9" w:rsidRPr="007C04B9" w:rsidRDefault="007C04B9" w:rsidP="00916305">
      <w:pPr>
        <w:ind w:left="-567"/>
        <w:rPr>
          <w:rFonts w:ascii="Arial" w:hAnsi="Arial" w:cs="Arial"/>
          <w:color w:val="000000"/>
        </w:rPr>
      </w:pPr>
      <w:r w:rsidRPr="007C04B9">
        <w:rPr>
          <w:rFonts w:ascii="Arial" w:hAnsi="Arial" w:cs="Arial"/>
          <w:color w:val="000000"/>
        </w:rPr>
        <w:t>Rood:</w:t>
      </w:r>
      <w:r w:rsidR="001A01BD">
        <w:rPr>
          <w:rFonts w:ascii="Arial" w:hAnsi="Arial" w:cs="Arial"/>
          <w:color w:val="000000"/>
        </w:rPr>
        <w:t xml:space="preserve">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rood gezet.</w:t>
      </w:r>
    </w:p>
    <w:p w:rsidR="007C04B9" w:rsidRPr="007C04B9" w:rsidRDefault="007C04B9" w:rsidP="00916305">
      <w:pPr>
        <w:ind w:left="-567"/>
        <w:rPr>
          <w:rFonts w:ascii="Arial" w:hAnsi="Arial" w:cs="Arial"/>
          <w:color w:val="000000"/>
        </w:rPr>
      </w:pPr>
      <w:r w:rsidRPr="007C04B9">
        <w:rPr>
          <w:rFonts w:ascii="Arial" w:hAnsi="Arial" w:cs="Arial"/>
          <w:color w:val="000000"/>
        </w:rPr>
        <w:t xml:space="preserve">Groen: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groen gezet.</w:t>
      </w:r>
    </w:p>
    <w:p w:rsidR="007C04B9" w:rsidRPr="007C04B9" w:rsidRDefault="007C04B9" w:rsidP="00916305">
      <w:pPr>
        <w:ind w:left="-567"/>
        <w:rPr>
          <w:rFonts w:ascii="Arial" w:hAnsi="Arial" w:cs="Arial"/>
          <w:color w:val="000000"/>
        </w:rPr>
      </w:pPr>
      <w:r w:rsidRPr="007C04B9">
        <w:rPr>
          <w:rFonts w:ascii="Arial" w:hAnsi="Arial" w:cs="Arial"/>
          <w:color w:val="000000"/>
        </w:rPr>
        <w:t xml:space="preserve">Blauw: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blauw gezet.</w:t>
      </w:r>
    </w:p>
    <w:p w:rsidR="007C04B9" w:rsidRPr="00D63C7E" w:rsidRDefault="007C04B9" w:rsidP="00916305">
      <w:pPr>
        <w:ind w:left="-567"/>
        <w:rPr>
          <w:rFonts w:ascii="Arial" w:hAnsi="Arial" w:cs="Arial"/>
          <w:color w:val="000000"/>
          <w:u w:val="single"/>
          <w:lang w:val="nl-BE"/>
        </w:rPr>
      </w:pPr>
      <w:r w:rsidRPr="00D63C7E">
        <w:rPr>
          <w:rFonts w:ascii="Arial" w:hAnsi="Arial" w:cs="Arial"/>
          <w:color w:val="000000"/>
          <w:u w:val="single"/>
          <w:lang w:val="nl-BE"/>
        </w:rPr>
        <w:t>Basis Functies:</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916305">
      <w:pPr>
        <w:ind w:left="-567"/>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Leds</w:t>
      </w:r>
      <w:proofErr w:type="spellEnd"/>
      <w:r w:rsidRPr="00D63C7E">
        <w:rPr>
          <w:rFonts w:ascii="Arial" w:hAnsi="Arial" w:cs="Arial"/>
          <w:color w:val="000000"/>
          <w:lang w:val="nl-BE"/>
        </w:rPr>
        <w:t xml:space="preserve">: </w:t>
      </w:r>
      <w:r w:rsidR="001A01BD">
        <w:rPr>
          <w:rFonts w:ascii="Arial" w:hAnsi="Arial" w:cs="Arial"/>
          <w:color w:val="000000"/>
          <w:lang w:val="nl-BE"/>
        </w:rPr>
        <w:t xml:space="preserve">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aan en uit knipperen in de kleur wit.</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naar één random kleur worden gezet.</w:t>
      </w:r>
    </w:p>
    <w:p w:rsidR="00D63C7E" w:rsidRPr="00D63C7E" w:rsidRDefault="00D63C7E" w:rsidP="00916305">
      <w:pPr>
        <w:ind w:left="-567"/>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knipperen van rood naar groen en dan naar blauw.</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w:t>
      </w:r>
      <w:r w:rsidR="001A01BD">
        <w:rPr>
          <w:rFonts w:ascii="Arial" w:hAnsi="Arial" w:cs="Arial"/>
          <w:color w:val="000000"/>
          <w:lang w:val="nl-BE"/>
        </w:rPr>
        <w:t xml:space="preserve"> zal je in staat stellen de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aan en uit te zetten in de kleur wit.</w:t>
      </w:r>
    </w:p>
    <w:p w:rsidR="007C04B9" w:rsidRDefault="007C04B9" w:rsidP="00916305">
      <w:pPr>
        <w:ind w:left="-567"/>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sidR="00D63C7E">
        <w:rPr>
          <w:rFonts w:ascii="Arial" w:hAnsi="Arial" w:cs="Arial"/>
          <w:color w:val="000000"/>
          <w:u w:val="single"/>
          <w:lang w:val="nl-BE"/>
        </w:rPr>
        <w:t xml:space="preserve"> </w:t>
      </w:r>
    </w:p>
    <w:p w:rsidR="00D63C7E" w:rsidRPr="00D63C7E" w:rsidRDefault="00D63C7E" w:rsidP="00916305">
      <w:pPr>
        <w:ind w:left="-567"/>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7C04B9" w:rsidRPr="00D63C7E" w:rsidRDefault="00837509" w:rsidP="00916305">
      <w:pPr>
        <w:ind w:left="-567"/>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w:t>
      </w:r>
      <w:r w:rsidR="007C04B9" w:rsidRPr="00D63C7E">
        <w:rPr>
          <w:rFonts w:ascii="Arial" w:hAnsi="Arial" w:cs="Arial"/>
          <w:color w:val="000000"/>
          <w:u w:val="single"/>
          <w:lang w:val="nl-BE"/>
        </w:rPr>
        <w:t>art Aansturen:</w:t>
      </w:r>
      <w:bookmarkStart w:id="0" w:name="_GoBack"/>
      <w:bookmarkEnd w:id="0"/>
    </w:p>
    <w:p w:rsidR="00D63C7E" w:rsidRDefault="00837509" w:rsidP="00916305">
      <w:pPr>
        <w:ind w:left="-567"/>
        <w:rPr>
          <w:lang w:val="nl-BE"/>
        </w:rPr>
      </w:pPr>
      <w:r>
        <w:rPr>
          <w:lang w:val="nl-BE"/>
        </w:rPr>
        <w:t>A</w:t>
      </w:r>
      <w:r w:rsidR="00D63C7E">
        <w:rPr>
          <w:lang w:val="nl-BE"/>
        </w:rPr>
        <w:t xml:space="preserve">part: </w:t>
      </w:r>
      <w:r w:rsidR="001A01BD">
        <w:rPr>
          <w:lang w:val="nl-BE"/>
        </w:rPr>
        <w:t xml:space="preserve">Met deze functie kan je alle </w:t>
      </w:r>
      <w:proofErr w:type="spellStart"/>
      <w:r w:rsidR="001A01BD">
        <w:rPr>
          <w:lang w:val="nl-BE"/>
        </w:rPr>
        <w:t>led</w:t>
      </w:r>
      <w:r w:rsidR="00D63C7E">
        <w:rPr>
          <w:lang w:val="nl-BE"/>
        </w:rPr>
        <w:t>s</w:t>
      </w:r>
      <w:proofErr w:type="spellEnd"/>
      <w:r w:rsidR="00D63C7E">
        <w:rPr>
          <w:lang w:val="nl-BE"/>
        </w:rPr>
        <w:t xml:space="preserve"> afzonderlijk een kleur geven.</w:t>
      </w:r>
    </w:p>
    <w:p w:rsidR="00D63C7E" w:rsidRPr="00A13869" w:rsidRDefault="00D63C7E" w:rsidP="00916305">
      <w:pPr>
        <w:ind w:left="-567"/>
        <w:rPr>
          <w:lang w:val="nl-BE"/>
        </w:rPr>
        <w:sectPr w:rsidR="00D63C7E" w:rsidRPr="00A13869" w:rsidSect="00B22131">
          <w:headerReference w:type="default" r:id="rId24"/>
          <w:pgSz w:w="11900" w:h="16840"/>
          <w:pgMar w:top="1134" w:right="1134" w:bottom="1134" w:left="1701" w:header="567" w:footer="567" w:gutter="0"/>
          <w:cols w:space="708"/>
          <w:docGrid w:linePitch="360"/>
        </w:sectPr>
      </w:pPr>
      <w:r>
        <w:rPr>
          <w:lang w:val="nl-BE"/>
        </w:rPr>
        <w:t xml:space="preserve">Random: </w:t>
      </w:r>
      <w:r w:rsidR="00837509">
        <w:rPr>
          <w:lang w:val="nl-BE"/>
        </w:rPr>
        <w:t xml:space="preserve">Doet hetzelfde als apart, maar zal random alle </w:t>
      </w:r>
      <w:proofErr w:type="spellStart"/>
      <w:r w:rsidR="001A01BD">
        <w:rPr>
          <w:lang w:val="nl-BE"/>
        </w:rPr>
        <w:t>led</w:t>
      </w:r>
      <w:r w:rsidR="00837509">
        <w:rPr>
          <w:lang w:val="nl-BE"/>
        </w:rPr>
        <w:t>s</w:t>
      </w:r>
      <w:proofErr w:type="spellEnd"/>
      <w:r w:rsidR="00837509">
        <w:rPr>
          <w:lang w:val="nl-BE"/>
        </w:rPr>
        <w:t xml:space="preserve"> een verschillende kleur geven.</w:t>
      </w: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F53DF4" w:rsidRDefault="00F53DF4" w:rsidP="00F53DF4">
      <w:pPr>
        <w:pStyle w:val="Kop3"/>
        <w:rPr>
          <w:lang w:val="nl-BE"/>
        </w:rPr>
      </w:pPr>
      <w:r w:rsidRPr="00A13869">
        <w:rPr>
          <w:lang w:val="nl-BE"/>
        </w:rPr>
        <w:t>Effectief</w:t>
      </w:r>
    </w:p>
    <w:p w:rsidR="008159AF" w:rsidRDefault="008D6594" w:rsidP="008D6594">
      <w:pPr>
        <w:rPr>
          <w:lang w:val="nl-BE"/>
        </w:rPr>
      </w:pPr>
      <w:r>
        <w:rPr>
          <w:lang w:val="nl-BE"/>
        </w:rPr>
        <w:t xml:space="preserve">Communiceren met C via PHP was deels gelukt zoals we wensten. </w:t>
      </w:r>
      <w:r w:rsidR="00AA49EB">
        <w:rPr>
          <w:lang w:val="nl-BE"/>
        </w:rPr>
        <w:t xml:space="preserve">Echter dit kon enkel met de functie </w:t>
      </w:r>
      <w:proofErr w:type="spellStart"/>
      <w:r w:rsidR="00AA49EB" w:rsidRPr="00D73993">
        <w:rPr>
          <w:lang w:val="nl-BE"/>
        </w:rPr>
        <w:t>shell_exec</w:t>
      </w:r>
      <w:proofErr w:type="spellEnd"/>
      <w:r w:rsidR="00AA49EB">
        <w:rPr>
          <w:lang w:val="nl-BE"/>
        </w:rPr>
        <w:t xml:space="preserve">. Lang gezocht naar een manier om met Javascript te kunnen werken. Dit zou ons in staat stellen om dynamische communicatie te hebben. Gestart met poging om met </w:t>
      </w:r>
      <w:proofErr w:type="spellStart"/>
      <w:r w:rsidR="00AA49EB">
        <w:rPr>
          <w:lang w:val="nl-BE"/>
        </w:rPr>
        <w:t>JQuery</w:t>
      </w:r>
      <w:proofErr w:type="spellEnd"/>
      <w:r w:rsidR="00AA49EB">
        <w:rPr>
          <w:lang w:val="nl-BE"/>
        </w:rPr>
        <w:t xml:space="preserve"> te werken.</w:t>
      </w:r>
    </w:p>
    <w:p w:rsidR="00AA49EB" w:rsidRDefault="00AA49EB" w:rsidP="008D6594">
      <w:pPr>
        <w:rPr>
          <w:lang w:val="nl-BE"/>
        </w:rPr>
      </w:pPr>
      <w:r>
        <w:rPr>
          <w:lang w:val="nl-BE"/>
        </w:rPr>
        <w:t>Bryan ….</w:t>
      </w: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8159AF" w:rsidRDefault="008159AF" w:rsidP="008159AF">
      <w:pPr>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AA49EB" w:rsidP="008159AF">
      <w:pPr>
        <w:rPr>
          <w:lang w:val="nl-BE"/>
        </w:rPr>
      </w:pPr>
      <w:r>
        <w:rPr>
          <w:lang w:val="nl-BE"/>
        </w:rPr>
        <w:t>Bryan ….</w:t>
      </w:r>
    </w:p>
    <w:p w:rsidR="00F53DF4" w:rsidRDefault="00F53DF4" w:rsidP="00F53DF4">
      <w:pPr>
        <w:pStyle w:val="Kop3"/>
        <w:rPr>
          <w:lang w:val="nl-BE"/>
        </w:rPr>
      </w:pPr>
      <w:r w:rsidRPr="00A13869">
        <w:rPr>
          <w:lang w:val="nl-BE"/>
        </w:rPr>
        <w:t>Effectief</w:t>
      </w:r>
    </w:p>
    <w:p w:rsidR="008159AF" w:rsidRDefault="008159AF" w:rsidP="008159AF">
      <w:pPr>
        <w:rPr>
          <w:lang w:val="nl-BE"/>
        </w:rPr>
      </w:pPr>
      <w:r>
        <w:rPr>
          <w:lang w:val="nl-BE"/>
        </w:rPr>
        <w:t xml:space="preserve">Bepaalde zaken werkten niet met PHP en/of C of met elkaar. Het lukte maar niet om een timer te maken waarbij de applicatie normaal blijft functioneren. </w:t>
      </w:r>
      <w:proofErr w:type="spellStart"/>
      <w:r w:rsidR="00AA49EB">
        <w:rPr>
          <w:lang w:val="nl-BE"/>
        </w:rPr>
        <w:t>JQuery</w:t>
      </w:r>
      <w:proofErr w:type="spellEnd"/>
      <w:r w:rsidR="00AA49EB">
        <w:rPr>
          <w:lang w:val="nl-BE"/>
        </w:rPr>
        <w:t xml:space="preserve"> werkt niet met de functie </w:t>
      </w:r>
      <w:proofErr w:type="spellStart"/>
      <w:r w:rsidR="00AA49EB" w:rsidRPr="00D73993">
        <w:rPr>
          <w:lang w:val="nl-BE"/>
        </w:rPr>
        <w:t>shell_exec</w:t>
      </w:r>
      <w:proofErr w:type="spellEnd"/>
      <w:r w:rsidR="00AA49EB">
        <w:rPr>
          <w:lang w:val="nl-BE"/>
        </w:rPr>
        <w:t>. Sommige basis functionaliteit werd aan de webpagina toegevoegd.</w:t>
      </w:r>
    </w:p>
    <w:p w:rsidR="008159AF" w:rsidRPr="008159AF" w:rsidRDefault="00AA49EB" w:rsidP="008159AF">
      <w:pPr>
        <w:rPr>
          <w:lang w:val="nl-BE"/>
        </w:rPr>
      </w:pPr>
      <w:r>
        <w:rPr>
          <w:lang w:val="nl-BE"/>
        </w:rPr>
        <w:t>Bryan ….</w:t>
      </w:r>
    </w:p>
    <w:p w:rsidR="00DC19B6" w:rsidRPr="00DC19B6" w:rsidRDefault="00BF1976" w:rsidP="00DC19B6">
      <w:pPr>
        <w:pStyle w:val="Kop2"/>
        <w:rPr>
          <w:lang w:val="nl-BE"/>
        </w:rPr>
      </w:pPr>
      <w:r w:rsidRPr="00A13869">
        <w:rPr>
          <w:lang w:val="nl-BE"/>
        </w:rPr>
        <w:t>Week 3</w:t>
      </w:r>
    </w:p>
    <w:p w:rsidR="00F53DF4" w:rsidRDefault="00F53DF4" w:rsidP="00F53DF4">
      <w:pPr>
        <w:pStyle w:val="Kop3"/>
        <w:rPr>
          <w:lang w:val="nl-BE"/>
        </w:rPr>
      </w:pPr>
      <w:r w:rsidRPr="00A13869">
        <w:rPr>
          <w:lang w:val="nl-BE"/>
        </w:rPr>
        <w:t>Gepland</w:t>
      </w:r>
    </w:p>
    <w:p w:rsidR="00DC19B6" w:rsidRDefault="00DC19B6" w:rsidP="00DC19B6">
      <w:pPr>
        <w:rPr>
          <w:lang w:val="nl-BE"/>
        </w:rPr>
      </w:pPr>
      <w:r>
        <w:rPr>
          <w:lang w:val="nl-BE"/>
        </w:rPr>
        <w:t>Een volledige werkende web applicatie te hebben.</w:t>
      </w:r>
      <w:r w:rsidR="00AA49EB">
        <w:rPr>
          <w:lang w:val="nl-BE"/>
        </w:rPr>
        <w:t xml:space="preserve"> Tenminste basis functionaliteit hebben zoals een led aan en uit zetten en een kleur geven.</w:t>
      </w:r>
    </w:p>
    <w:p w:rsidR="00AA49EB" w:rsidRPr="00DC19B6" w:rsidRDefault="00AA49EB" w:rsidP="00DC19B6">
      <w:pPr>
        <w:rPr>
          <w:lang w:val="nl-BE"/>
        </w:rPr>
      </w:pPr>
      <w:r>
        <w:rPr>
          <w:lang w:val="nl-BE"/>
        </w:rPr>
        <w:t>Bryan ….</w:t>
      </w:r>
    </w:p>
    <w:p w:rsidR="00F53DF4" w:rsidRDefault="00F53DF4" w:rsidP="00F53DF4">
      <w:pPr>
        <w:pStyle w:val="Kop3"/>
        <w:rPr>
          <w:lang w:val="nl-BE"/>
        </w:rPr>
      </w:pPr>
      <w:r w:rsidRPr="00A13869">
        <w:rPr>
          <w:lang w:val="nl-BE"/>
        </w:rPr>
        <w:t>Effectief</w:t>
      </w:r>
    </w:p>
    <w:p w:rsidR="00DC19B6" w:rsidRDefault="00DC19B6" w:rsidP="00DC19B6">
      <w:pPr>
        <w:rPr>
          <w:lang w:val="nl-BE"/>
        </w:rPr>
      </w:pPr>
      <w:r>
        <w:rPr>
          <w:lang w:val="nl-BE"/>
        </w:rPr>
        <w:t>Manieren zoeken om bepaalde functionaliteit die we wensen proberen een oplossing voor te vinden.</w:t>
      </w:r>
      <w:r w:rsidR="00AA49EB">
        <w:rPr>
          <w:lang w:val="nl-BE"/>
        </w:rPr>
        <w:t xml:space="preserve"> Er voorlopig geen oplossing voor gevonden. Er werd bekeken of  </w:t>
      </w:r>
      <w:proofErr w:type="spellStart"/>
      <w:r w:rsidR="00AA49EB" w:rsidRPr="0044681E">
        <w:rPr>
          <w:lang w:val="nl-BE"/>
        </w:rPr>
        <w:t>Emscripten</w:t>
      </w:r>
      <w:proofErr w:type="spellEnd"/>
      <w:r w:rsidR="00AA49EB">
        <w:rPr>
          <w:lang w:val="nl-BE"/>
        </w:rPr>
        <w:t xml:space="preserve"> mogelijks een oplossing voor ons probleem was. Helaas communicatie buiten app</w:t>
      </w:r>
      <w:r w:rsidR="006144AB">
        <w:rPr>
          <w:lang w:val="nl-BE"/>
        </w:rPr>
        <w:t>licatie</w:t>
      </w:r>
      <w:r w:rsidR="00AA49EB">
        <w:rPr>
          <w:lang w:val="nl-BE"/>
        </w:rPr>
        <w:t xml:space="preserve"> word niet ondersteund in </w:t>
      </w:r>
      <w:proofErr w:type="spellStart"/>
      <w:r w:rsidR="00AA49EB" w:rsidRPr="0044681E">
        <w:rPr>
          <w:lang w:val="nl-BE"/>
        </w:rPr>
        <w:t>Emscripten</w:t>
      </w:r>
      <w:proofErr w:type="spellEnd"/>
      <w:r w:rsidR="00AA49EB">
        <w:rPr>
          <w:lang w:val="nl-BE"/>
        </w:rPr>
        <w:t>.</w:t>
      </w:r>
    </w:p>
    <w:p w:rsidR="00AA49EB" w:rsidRPr="00AA49EB" w:rsidRDefault="00AA49EB" w:rsidP="00DC19B6">
      <w:pPr>
        <w:rPr>
          <w:lang w:val="nl-BE"/>
        </w:rPr>
      </w:pPr>
      <w:r>
        <w:rPr>
          <w:lang w:val="nl-BE"/>
        </w:rPr>
        <w:t>Bryan ….</w:t>
      </w:r>
    </w:p>
    <w:p w:rsidR="00BF1976" w:rsidRPr="00A13869" w:rsidRDefault="00BF1976" w:rsidP="003A6B0D">
      <w:pPr>
        <w:pStyle w:val="Kop2"/>
        <w:ind w:left="-567"/>
        <w:rPr>
          <w:lang w:val="nl-BE"/>
        </w:rPr>
      </w:pPr>
      <w:r w:rsidRPr="00A13869">
        <w:rPr>
          <w:lang w:val="nl-BE"/>
        </w:rPr>
        <w:lastRenderedPageBreak/>
        <w:t>Week 4</w:t>
      </w:r>
    </w:p>
    <w:p w:rsidR="00F53DF4" w:rsidRDefault="00F53DF4" w:rsidP="003A6B0D">
      <w:pPr>
        <w:pStyle w:val="Kop3"/>
        <w:ind w:left="-567"/>
        <w:rPr>
          <w:lang w:val="nl-BE"/>
        </w:rPr>
      </w:pPr>
      <w:r w:rsidRPr="00A13869">
        <w:rPr>
          <w:lang w:val="nl-BE"/>
        </w:rPr>
        <w:t>Gepland</w:t>
      </w:r>
    </w:p>
    <w:p w:rsidR="00DC19B6" w:rsidRDefault="00DC19B6" w:rsidP="003A6B0D">
      <w:pPr>
        <w:ind w:left="-567"/>
        <w:rPr>
          <w:lang w:val="nl-BE"/>
        </w:rPr>
      </w:pPr>
      <w:r>
        <w:rPr>
          <w:lang w:val="nl-BE"/>
        </w:rPr>
        <w:t>Web applicatie afwerken.</w:t>
      </w:r>
    </w:p>
    <w:p w:rsidR="00C4214C" w:rsidRPr="00DC19B6" w:rsidRDefault="00C4214C" w:rsidP="003A6B0D">
      <w:pPr>
        <w:ind w:left="-567"/>
        <w:rPr>
          <w:lang w:val="nl-BE"/>
        </w:rPr>
      </w:pPr>
      <w:r>
        <w:rPr>
          <w:lang w:val="nl-BE"/>
        </w:rPr>
        <w:t>…</w:t>
      </w:r>
    </w:p>
    <w:p w:rsidR="00F53DF4" w:rsidRDefault="00F53DF4" w:rsidP="003A6B0D">
      <w:pPr>
        <w:pStyle w:val="Kop3"/>
        <w:ind w:left="-567"/>
        <w:rPr>
          <w:lang w:val="nl-BE"/>
        </w:rPr>
      </w:pPr>
      <w:r w:rsidRPr="00A13869">
        <w:rPr>
          <w:lang w:val="nl-BE"/>
        </w:rPr>
        <w:t>Effectief</w:t>
      </w:r>
    </w:p>
    <w:p w:rsidR="00DC19B6" w:rsidRDefault="00DC19B6" w:rsidP="003A6B0D">
      <w:pPr>
        <w:ind w:left="-567"/>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C4214C" w:rsidRDefault="00C4214C" w:rsidP="003A6B0D">
      <w:pPr>
        <w:ind w:left="-567"/>
        <w:rPr>
          <w:lang w:val="nl-BE"/>
        </w:rPr>
      </w:pPr>
      <w:r>
        <w:rPr>
          <w:lang w:val="nl-BE"/>
        </w:rPr>
        <w:t>…</w:t>
      </w:r>
    </w:p>
    <w:p w:rsidR="00F163F0" w:rsidRPr="00DC19B6" w:rsidRDefault="00F163F0" w:rsidP="003A6B0D">
      <w:pPr>
        <w:ind w:left="-567"/>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Pr="00555205" w:rsidRDefault="00BF1976" w:rsidP="00BF1976">
      <w:pPr>
        <w:pStyle w:val="Kop3"/>
        <w:rPr>
          <w:lang w:val="nl-BE"/>
        </w:rPr>
      </w:pPr>
      <w:r w:rsidRPr="00555205">
        <w:rPr>
          <w:lang w:val="nl-BE"/>
        </w:rPr>
        <w:t>Alisio</w:t>
      </w:r>
    </w:p>
    <w:p w:rsidR="007F7FB9" w:rsidRDefault="007F7FB9" w:rsidP="007F7FB9">
      <w:pPr>
        <w:rPr>
          <w:lang w:val="nl-BE"/>
        </w:rPr>
      </w:pPr>
      <w:r w:rsidRPr="007F7FB9">
        <w:rPr>
          <w:lang w:val="nl-BE"/>
        </w:rPr>
        <w:t>Communicatie met C via PHP.</w:t>
      </w:r>
    </w:p>
    <w:p w:rsidR="0080044D" w:rsidRPr="007F7FB9" w:rsidRDefault="0080044D" w:rsidP="007F7FB9">
      <w:pPr>
        <w:rPr>
          <w:lang w:val="nl-BE"/>
        </w:rPr>
      </w:pPr>
      <w:r>
        <w:rPr>
          <w:lang w:val="nl-BE"/>
        </w:rPr>
        <w:t>…</w:t>
      </w:r>
    </w:p>
    <w:p w:rsidR="00BF1976" w:rsidRDefault="00BF1976" w:rsidP="00BF1976">
      <w:pPr>
        <w:pStyle w:val="Kop3"/>
        <w:rPr>
          <w:lang w:val="nl-BE"/>
        </w:rPr>
      </w:pPr>
      <w:r w:rsidRPr="00555205">
        <w:rPr>
          <w:lang w:val="nl-BE"/>
        </w:rPr>
        <w:t>Bryan</w:t>
      </w:r>
    </w:p>
    <w:p w:rsidR="0080044D" w:rsidRPr="0080044D" w:rsidRDefault="0080044D" w:rsidP="0080044D">
      <w:pPr>
        <w:rPr>
          <w:lang w:val="nl-BE"/>
        </w:rPr>
      </w:pPr>
      <w:r>
        <w:rPr>
          <w:lang w:val="nl-BE"/>
        </w:rPr>
        <w:t>…</w:t>
      </w:r>
    </w:p>
    <w:p w:rsidR="00BF1976" w:rsidRPr="00555205" w:rsidRDefault="00BF1976" w:rsidP="00BF1976">
      <w:pPr>
        <w:pStyle w:val="Kop2"/>
        <w:rPr>
          <w:lang w:val="nl-BE"/>
        </w:rPr>
      </w:pPr>
      <w:r w:rsidRPr="00555205">
        <w:rPr>
          <w:lang w:val="nl-BE"/>
        </w:rPr>
        <w:t>Week 2</w:t>
      </w:r>
    </w:p>
    <w:p w:rsidR="00BF1976" w:rsidRPr="00555205" w:rsidRDefault="00BF1976" w:rsidP="00BF1976">
      <w:pPr>
        <w:pStyle w:val="Kop3"/>
        <w:rPr>
          <w:lang w:val="nl-BE"/>
        </w:rPr>
      </w:pPr>
      <w:r w:rsidRPr="00555205">
        <w:rPr>
          <w:lang w:val="nl-BE"/>
        </w:rPr>
        <w:t>Alisio</w:t>
      </w:r>
    </w:p>
    <w:p w:rsidR="007F7FB9" w:rsidRDefault="007F7FB9" w:rsidP="007F7FB9">
      <w:pPr>
        <w:rPr>
          <w:lang w:val="nl-BE"/>
        </w:rPr>
      </w:pPr>
      <w:r w:rsidRPr="007F7FB9">
        <w:rPr>
          <w:lang w:val="nl-BE"/>
        </w:rPr>
        <w:t>Communicatie met C via PHP.</w:t>
      </w:r>
      <w:r>
        <w:rPr>
          <w:lang w:val="nl-BE"/>
        </w:rPr>
        <w:t xml:space="preserve"> Web applicatie</w:t>
      </w:r>
    </w:p>
    <w:p w:rsidR="0080044D" w:rsidRPr="007F7FB9" w:rsidRDefault="0080044D" w:rsidP="007F7FB9">
      <w:pPr>
        <w:rPr>
          <w:lang w:val="nl-BE"/>
        </w:rPr>
      </w:pPr>
      <w:r>
        <w:rPr>
          <w:lang w:val="nl-BE"/>
        </w:rPr>
        <w:t>…</w:t>
      </w:r>
    </w:p>
    <w:p w:rsidR="00BF1976" w:rsidRDefault="00BF1976" w:rsidP="00BF1976">
      <w:pPr>
        <w:pStyle w:val="Kop3"/>
        <w:rPr>
          <w:lang w:val="nl-BE"/>
        </w:rPr>
      </w:pPr>
      <w:r w:rsidRPr="00555205">
        <w:rPr>
          <w:lang w:val="nl-BE"/>
        </w:rPr>
        <w:t>Bryan</w:t>
      </w:r>
    </w:p>
    <w:p w:rsidR="0080044D" w:rsidRPr="0080044D" w:rsidRDefault="0080044D" w:rsidP="0080044D">
      <w:pPr>
        <w:rPr>
          <w:lang w:val="nl-BE"/>
        </w:rPr>
      </w:pPr>
      <w:r>
        <w:rPr>
          <w:lang w:val="nl-BE"/>
        </w:rPr>
        <w:t>…</w:t>
      </w:r>
    </w:p>
    <w:p w:rsidR="00BF1976" w:rsidRPr="00555205" w:rsidRDefault="00BF1976" w:rsidP="00BF1976">
      <w:pPr>
        <w:pStyle w:val="Kop2"/>
        <w:rPr>
          <w:lang w:val="nl-BE"/>
        </w:rPr>
      </w:pPr>
      <w:r w:rsidRPr="00555205">
        <w:rPr>
          <w:lang w:val="nl-BE"/>
        </w:rPr>
        <w:t>Week 3</w:t>
      </w:r>
    </w:p>
    <w:p w:rsidR="00BF1976" w:rsidRPr="00555205" w:rsidRDefault="00BF1976" w:rsidP="00BF1976">
      <w:pPr>
        <w:pStyle w:val="Kop3"/>
        <w:rPr>
          <w:lang w:val="nl-BE"/>
        </w:rPr>
      </w:pPr>
      <w:r w:rsidRPr="00555205">
        <w:rPr>
          <w:lang w:val="nl-BE"/>
        </w:rPr>
        <w:t>Alisio</w:t>
      </w:r>
    </w:p>
    <w:p w:rsidR="007B5595" w:rsidRDefault="007B5595" w:rsidP="007B5595">
      <w:pPr>
        <w:rPr>
          <w:lang w:val="nl-BE"/>
        </w:rPr>
      </w:pPr>
      <w:r w:rsidRPr="007F7FB9">
        <w:rPr>
          <w:lang w:val="nl-BE"/>
        </w:rPr>
        <w:t>Communicatie met C via PHP.</w:t>
      </w:r>
      <w:r>
        <w:rPr>
          <w:lang w:val="nl-BE"/>
        </w:rPr>
        <w:t xml:space="preserve"> Web applicatie</w:t>
      </w:r>
    </w:p>
    <w:p w:rsidR="0080044D" w:rsidRPr="007B5595" w:rsidRDefault="0080044D" w:rsidP="007B5595">
      <w:pPr>
        <w:rPr>
          <w:lang w:val="nl-BE"/>
        </w:rPr>
      </w:pPr>
      <w:r>
        <w:rPr>
          <w:lang w:val="nl-BE"/>
        </w:rPr>
        <w:t>…</w:t>
      </w:r>
    </w:p>
    <w:p w:rsidR="00BF1976" w:rsidRDefault="00BF1976" w:rsidP="00BF1976">
      <w:pPr>
        <w:pStyle w:val="Kop3"/>
        <w:rPr>
          <w:lang w:val="nl-BE"/>
        </w:rPr>
      </w:pPr>
      <w:r w:rsidRPr="00A13869">
        <w:rPr>
          <w:lang w:val="nl-BE"/>
        </w:rPr>
        <w:t>Bryan</w:t>
      </w:r>
    </w:p>
    <w:p w:rsidR="0080044D" w:rsidRPr="0080044D" w:rsidRDefault="0080044D" w:rsidP="0080044D">
      <w:pPr>
        <w:rPr>
          <w:lang w:val="nl-BE"/>
        </w:rPr>
      </w:pPr>
      <w:r>
        <w:rPr>
          <w:lang w:val="nl-BE"/>
        </w:rPr>
        <w:t>…</w:t>
      </w:r>
    </w:p>
    <w:p w:rsidR="00BF1976" w:rsidRPr="00A13869" w:rsidRDefault="00BF1976" w:rsidP="00BF1976">
      <w:pPr>
        <w:pStyle w:val="Kop2"/>
        <w:rPr>
          <w:lang w:val="nl-BE"/>
        </w:rPr>
      </w:pPr>
      <w:r w:rsidRPr="00A13869">
        <w:rPr>
          <w:lang w:val="nl-BE"/>
        </w:rPr>
        <w:t>Week 4</w:t>
      </w:r>
    </w:p>
    <w:p w:rsidR="00BF1976" w:rsidRDefault="00BF1976" w:rsidP="00BF1976">
      <w:pPr>
        <w:pStyle w:val="Kop3"/>
        <w:rPr>
          <w:lang w:val="nl-BE"/>
        </w:rPr>
      </w:pPr>
      <w:r w:rsidRPr="00A13869">
        <w:rPr>
          <w:lang w:val="nl-BE"/>
        </w:rPr>
        <w:t>Alisio</w:t>
      </w:r>
    </w:p>
    <w:p w:rsidR="007B5595" w:rsidRDefault="007B5595" w:rsidP="007B5595">
      <w:pPr>
        <w:rPr>
          <w:lang w:val="nl-BE"/>
        </w:rPr>
      </w:pPr>
      <w:r w:rsidRPr="007F7FB9">
        <w:rPr>
          <w:lang w:val="nl-BE"/>
        </w:rPr>
        <w:t>Communicatie met C via PHP.</w:t>
      </w:r>
      <w:r>
        <w:rPr>
          <w:lang w:val="nl-BE"/>
        </w:rPr>
        <w:t xml:space="preserve"> Web applicatie</w:t>
      </w:r>
    </w:p>
    <w:p w:rsidR="0080044D" w:rsidRPr="007B5595" w:rsidRDefault="0080044D" w:rsidP="007B5595">
      <w:pPr>
        <w:rPr>
          <w:lang w:val="nl-BE"/>
        </w:rPr>
      </w:pPr>
      <w:r>
        <w:rPr>
          <w:lang w:val="nl-BE"/>
        </w:rPr>
        <w:t>…</w:t>
      </w:r>
    </w:p>
    <w:p w:rsidR="00BF1976" w:rsidRDefault="00BF1976" w:rsidP="00BF1976">
      <w:pPr>
        <w:pStyle w:val="Kop3"/>
        <w:rPr>
          <w:lang w:val="nl-BE"/>
        </w:rPr>
      </w:pPr>
      <w:r w:rsidRPr="00A13869">
        <w:rPr>
          <w:lang w:val="nl-BE"/>
        </w:rPr>
        <w:t>Bryan</w:t>
      </w:r>
    </w:p>
    <w:p w:rsidR="0080044D" w:rsidRPr="0080044D" w:rsidRDefault="0080044D" w:rsidP="0080044D">
      <w:pPr>
        <w:rPr>
          <w:lang w:val="nl-BE"/>
        </w:rPr>
      </w:pPr>
      <w:r>
        <w:rPr>
          <w:lang w:val="nl-BE"/>
        </w:rPr>
        <w:t>…</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6"/>
          <w:pgSz w:w="11900" w:h="16840"/>
          <w:pgMar w:top="1134" w:right="1134" w:bottom="1134" w:left="1701" w:header="567" w:footer="567" w:gutter="0"/>
          <w:cols w:space="708"/>
          <w:docGrid w:linePitch="360"/>
        </w:sectPr>
      </w:pPr>
    </w:p>
    <w:p w:rsidR="00B22131" w:rsidRDefault="00B22131" w:rsidP="008C38BC">
      <w:pPr>
        <w:pStyle w:val="Kop1"/>
        <w:ind w:left="-567"/>
        <w:rPr>
          <w:lang w:val="nl-BE"/>
        </w:rPr>
      </w:pPr>
      <w:r w:rsidRPr="00A13869">
        <w:rPr>
          <w:lang w:val="nl-BE"/>
        </w:rPr>
        <w:lastRenderedPageBreak/>
        <w:t>Samenvatting</w:t>
      </w:r>
    </w:p>
    <w:p w:rsidR="005907D8" w:rsidRDefault="00A532F7" w:rsidP="008C38BC">
      <w:pPr>
        <w:ind w:left="-567"/>
        <w:rPr>
          <w:lang w:val="nl-BE"/>
        </w:rPr>
      </w:pPr>
      <w:r>
        <w:rPr>
          <w:lang w:val="nl-BE"/>
        </w:rPr>
        <w:t xml:space="preserve">De opdracht was mogelijk, maar had zijn beperkingen naar eventuele uitbreidingen. </w:t>
      </w:r>
      <w:r w:rsidR="00E3205C">
        <w:rPr>
          <w:lang w:val="nl-BE"/>
        </w:rPr>
        <w:t>Er is geen eenvoudig ingebouwde standaardfunctie</w:t>
      </w:r>
      <w:r>
        <w:rPr>
          <w:lang w:val="nl-BE"/>
        </w:rPr>
        <w:t xml:space="preserve">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p w:rsidR="0080044D" w:rsidRDefault="0080044D" w:rsidP="008C38BC">
      <w:pPr>
        <w:ind w:left="-567"/>
        <w:rPr>
          <w:lang w:val="nl-BE"/>
        </w:rPr>
      </w:pPr>
      <w:r>
        <w:rPr>
          <w:lang w:val="nl-BE"/>
        </w:rPr>
        <w:t>…</w:t>
      </w:r>
    </w:p>
    <w:p w:rsidR="00E3205C" w:rsidRDefault="00E3205C" w:rsidP="008C38BC">
      <w:pPr>
        <w:ind w:left="-567"/>
        <w:rPr>
          <w:lang w:val="nl-BE"/>
        </w:rPr>
      </w:pPr>
    </w:p>
    <w:p w:rsidR="00E3205C" w:rsidRDefault="00E3205C" w:rsidP="008C38BC">
      <w:pPr>
        <w:ind w:left="-567"/>
        <w:rPr>
          <w:lang w:val="nl-BE"/>
        </w:rPr>
      </w:pPr>
    </w:p>
    <w:sectPr w:rsidR="00E3205C" w:rsidSect="00B22131">
      <w:headerReference w:type="default" r:id="rId2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CB8" w:rsidRDefault="001F7CB8" w:rsidP="002C1948">
      <w:pPr>
        <w:spacing w:after="0"/>
      </w:pPr>
      <w:r>
        <w:separator/>
      </w:r>
    </w:p>
  </w:endnote>
  <w:endnote w:type="continuationSeparator" w:id="0">
    <w:p w:rsidR="001F7CB8" w:rsidRDefault="001F7CB8"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D653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A80319">
      <w:rPr>
        <w:b/>
        <w:noProof/>
        <w:sz w:val="18"/>
        <w:szCs w:val="18"/>
      </w:rPr>
      <w:t>11</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D6531"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CB8" w:rsidRDefault="001F7CB8" w:rsidP="002C1948">
      <w:pPr>
        <w:spacing w:after="0"/>
      </w:pPr>
      <w:r>
        <w:separator/>
      </w:r>
    </w:p>
  </w:footnote>
  <w:footnote w:type="continuationSeparator" w:id="0">
    <w:p w:rsidR="001F7CB8" w:rsidRDefault="001F7CB8"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473B9140" wp14:editId="53401AA5">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372CCAF" wp14:editId="26232F44">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6C40BC6C" wp14:editId="0A8978F8">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1514"/>
    <w:rsid w:val="001524C2"/>
    <w:rsid w:val="00167E6C"/>
    <w:rsid w:val="00196A6F"/>
    <w:rsid w:val="001A01BD"/>
    <w:rsid w:val="001B0EC3"/>
    <w:rsid w:val="001D0526"/>
    <w:rsid w:val="001F7CB8"/>
    <w:rsid w:val="002829F9"/>
    <w:rsid w:val="00292D6D"/>
    <w:rsid w:val="002C1948"/>
    <w:rsid w:val="002D176C"/>
    <w:rsid w:val="002F65E6"/>
    <w:rsid w:val="003A48B2"/>
    <w:rsid w:val="003A50C7"/>
    <w:rsid w:val="003A6B0D"/>
    <w:rsid w:val="003C037F"/>
    <w:rsid w:val="003D1661"/>
    <w:rsid w:val="00403EE5"/>
    <w:rsid w:val="0044681E"/>
    <w:rsid w:val="00447BB4"/>
    <w:rsid w:val="00494E64"/>
    <w:rsid w:val="004D6AD5"/>
    <w:rsid w:val="00503837"/>
    <w:rsid w:val="00517298"/>
    <w:rsid w:val="0052488B"/>
    <w:rsid w:val="00541E9E"/>
    <w:rsid w:val="00542961"/>
    <w:rsid w:val="00555205"/>
    <w:rsid w:val="00555369"/>
    <w:rsid w:val="00576AC1"/>
    <w:rsid w:val="005907D8"/>
    <w:rsid w:val="005A2847"/>
    <w:rsid w:val="005A477F"/>
    <w:rsid w:val="005D5C3E"/>
    <w:rsid w:val="005D6531"/>
    <w:rsid w:val="00610644"/>
    <w:rsid w:val="006144AB"/>
    <w:rsid w:val="006538F0"/>
    <w:rsid w:val="00693BA5"/>
    <w:rsid w:val="007178AA"/>
    <w:rsid w:val="00722D7A"/>
    <w:rsid w:val="00736338"/>
    <w:rsid w:val="007675D0"/>
    <w:rsid w:val="00773C3F"/>
    <w:rsid w:val="00777EAF"/>
    <w:rsid w:val="00781A10"/>
    <w:rsid w:val="007B5595"/>
    <w:rsid w:val="007C04B9"/>
    <w:rsid w:val="007D70B6"/>
    <w:rsid w:val="007F7FB9"/>
    <w:rsid w:val="0080044D"/>
    <w:rsid w:val="0080096F"/>
    <w:rsid w:val="008159AF"/>
    <w:rsid w:val="008228F0"/>
    <w:rsid w:val="00823105"/>
    <w:rsid w:val="00823402"/>
    <w:rsid w:val="00831ADB"/>
    <w:rsid w:val="00837509"/>
    <w:rsid w:val="008410ED"/>
    <w:rsid w:val="00853075"/>
    <w:rsid w:val="00880A8D"/>
    <w:rsid w:val="0088501F"/>
    <w:rsid w:val="00897B1E"/>
    <w:rsid w:val="008A536D"/>
    <w:rsid w:val="008C38BC"/>
    <w:rsid w:val="008C4F7E"/>
    <w:rsid w:val="008D4E2D"/>
    <w:rsid w:val="008D6594"/>
    <w:rsid w:val="008E45D9"/>
    <w:rsid w:val="00916305"/>
    <w:rsid w:val="00926AF1"/>
    <w:rsid w:val="00927418"/>
    <w:rsid w:val="009274A8"/>
    <w:rsid w:val="00970329"/>
    <w:rsid w:val="009F1357"/>
    <w:rsid w:val="00A13869"/>
    <w:rsid w:val="00A222BD"/>
    <w:rsid w:val="00A532F7"/>
    <w:rsid w:val="00A618A9"/>
    <w:rsid w:val="00A77FB6"/>
    <w:rsid w:val="00A80319"/>
    <w:rsid w:val="00AA311B"/>
    <w:rsid w:val="00AA3E58"/>
    <w:rsid w:val="00AA49EB"/>
    <w:rsid w:val="00AC6FE7"/>
    <w:rsid w:val="00AD09A9"/>
    <w:rsid w:val="00AD0A1F"/>
    <w:rsid w:val="00AE2196"/>
    <w:rsid w:val="00AE7DD5"/>
    <w:rsid w:val="00B11132"/>
    <w:rsid w:val="00B22131"/>
    <w:rsid w:val="00B27728"/>
    <w:rsid w:val="00B56B1D"/>
    <w:rsid w:val="00B67A56"/>
    <w:rsid w:val="00BD49F8"/>
    <w:rsid w:val="00BF1976"/>
    <w:rsid w:val="00C1516D"/>
    <w:rsid w:val="00C17CA1"/>
    <w:rsid w:val="00C25A93"/>
    <w:rsid w:val="00C32B7F"/>
    <w:rsid w:val="00C4214C"/>
    <w:rsid w:val="00C936FE"/>
    <w:rsid w:val="00CA4C22"/>
    <w:rsid w:val="00CB082B"/>
    <w:rsid w:val="00CF2C5C"/>
    <w:rsid w:val="00D312F1"/>
    <w:rsid w:val="00D36E5C"/>
    <w:rsid w:val="00D61E99"/>
    <w:rsid w:val="00D63C7E"/>
    <w:rsid w:val="00D73993"/>
    <w:rsid w:val="00D85311"/>
    <w:rsid w:val="00D854D2"/>
    <w:rsid w:val="00DA2770"/>
    <w:rsid w:val="00DB2CFB"/>
    <w:rsid w:val="00DC0422"/>
    <w:rsid w:val="00DC19B6"/>
    <w:rsid w:val="00DC4866"/>
    <w:rsid w:val="00DC7C41"/>
    <w:rsid w:val="00DD1592"/>
    <w:rsid w:val="00DF575C"/>
    <w:rsid w:val="00E23BFC"/>
    <w:rsid w:val="00E3205C"/>
    <w:rsid w:val="00E33C49"/>
    <w:rsid w:val="00E946CF"/>
    <w:rsid w:val="00EA1441"/>
    <w:rsid w:val="00EA4FA2"/>
    <w:rsid w:val="00EF2E05"/>
    <w:rsid w:val="00EF744D"/>
    <w:rsid w:val="00F163F0"/>
    <w:rsid w:val="00F26802"/>
    <w:rsid w:val="00F41FDF"/>
    <w:rsid w:val="00F51CBD"/>
    <w:rsid w:val="00F53DF4"/>
    <w:rsid w:val="00F562FC"/>
    <w:rsid w:val="00F56E57"/>
    <w:rsid w:val="00F620EE"/>
    <w:rsid w:val="00F80D3C"/>
    <w:rsid w:val="00FE39EB"/>
    <w:rsid w:val="00FE5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header" Target="header1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A51D1-042E-41DF-808B-0876A1E71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248</TotalTime>
  <Pages>17</Pages>
  <Words>2265</Words>
  <Characters>11600</Characters>
  <Application>Microsoft Office Word</Application>
  <DocSecurity>0</DocSecurity>
  <Lines>374</Lines>
  <Paragraphs>294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13571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78</cp:revision>
  <cp:lastPrinted>2012-08-29T11:08:00Z</cp:lastPrinted>
  <dcterms:created xsi:type="dcterms:W3CDTF">2015-05-02T07:45:00Z</dcterms:created>
  <dcterms:modified xsi:type="dcterms:W3CDTF">2015-05-04T13:00:00Z</dcterms:modified>
</cp:coreProperties>
</file>